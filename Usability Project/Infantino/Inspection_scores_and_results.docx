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2FF9F" w14:textId="47116AA9" w:rsidR="00A10484" w:rsidRPr="00926C70" w:rsidRDefault="00926C70">
      <w:pPr>
        <w:pStyle w:val="Titolo"/>
        <w:rPr>
          <w:lang w:val="en-GB"/>
        </w:rPr>
      </w:pPr>
      <w:r w:rsidRPr="00926C70">
        <w:rPr>
          <w:lang w:val="en-GB"/>
        </w:rPr>
        <w:t>Inspection - Results</w:t>
      </w:r>
    </w:p>
    <w:p w14:paraId="42C56655" w14:textId="44E2C612" w:rsidR="00855982" w:rsidRPr="00FA779D" w:rsidRDefault="00926C70" w:rsidP="00855982">
      <w:pPr>
        <w:pStyle w:val="Titolo1"/>
        <w:rPr>
          <w:u w:val="single"/>
          <w:lang w:val="en-GB"/>
        </w:rPr>
      </w:pPr>
      <w:r w:rsidRPr="00926C70">
        <w:rPr>
          <w:lang w:val="en-GB"/>
        </w:rPr>
        <w:t>Table</w:t>
      </w:r>
    </w:p>
    <w:p w14:paraId="0ACCFB25" w14:textId="2127C130" w:rsidR="002E2512" w:rsidRDefault="00926C70" w:rsidP="002E2512">
      <w:pPr>
        <w:rPr>
          <w:lang w:val="en-GB"/>
        </w:rPr>
      </w:pPr>
      <w:r w:rsidRPr="00926C70">
        <w:rPr>
          <w:lang w:val="en-GB"/>
        </w:rPr>
        <w:t xml:space="preserve">The </w:t>
      </w:r>
      <w:r w:rsidRPr="00147659">
        <w:rPr>
          <w:lang w:val="en-GB"/>
        </w:rPr>
        <w:t>following</w:t>
      </w:r>
      <w:r w:rsidRPr="00926C70">
        <w:rPr>
          <w:lang w:val="en-GB"/>
        </w:rPr>
        <w:t xml:space="preserve"> t</w:t>
      </w:r>
      <w:r>
        <w:rPr>
          <w:lang w:val="en-GB"/>
        </w:rPr>
        <w:t>able</w:t>
      </w:r>
      <w:r w:rsidR="006D0695">
        <w:rPr>
          <w:lang w:val="en-GB"/>
        </w:rPr>
        <w:t xml:space="preserve"> shows the final scores we decided to assign for each heuristic.</w:t>
      </w:r>
      <w:r w:rsidR="00FA779D">
        <w:rPr>
          <w:lang w:val="en-GB"/>
        </w:rPr>
        <w:t xml:space="preserve"> As already mentioned, the scoring scale is set from 0 to 4 (the specific meaning of each value can be found above)</w:t>
      </w:r>
      <w:r w:rsidR="002E2512">
        <w:rPr>
          <w:lang w:val="en-GB"/>
        </w:rPr>
        <w:t xml:space="preserve">; anyway, each score is </w:t>
      </w:r>
      <w:r w:rsidR="00985088">
        <w:rPr>
          <w:lang w:val="en-GB"/>
        </w:rPr>
        <w:t>explained in detail in the next section.</w:t>
      </w:r>
    </w:p>
    <w:p w14:paraId="48B61A7E" w14:textId="77777777" w:rsidR="003F1A3D" w:rsidRDefault="003F1A3D" w:rsidP="002E2512">
      <w:pPr>
        <w:rPr>
          <w:lang w:val="en-GB"/>
        </w:rPr>
      </w:pPr>
    </w:p>
    <w:p w14:paraId="33E0E35D" w14:textId="607F77A4" w:rsidR="002E2512" w:rsidRDefault="00B22A27" w:rsidP="002E2512">
      <w:pPr>
        <w:jc w:val="center"/>
        <w:rPr>
          <w:lang w:val="en-GB"/>
        </w:rPr>
      </w:pPr>
      <w:r>
        <w:rPr>
          <w:noProof/>
        </w:rPr>
        <mc:AlternateContent>
          <mc:Choice Requires="wps">
            <w:drawing>
              <wp:anchor distT="0" distB="0" distL="114300" distR="114300" simplePos="0" relativeHeight="251646976" behindDoc="1" locked="0" layoutInCell="1" allowOverlap="1" wp14:anchorId="17EB2B50" wp14:editId="25280975">
                <wp:simplePos x="0" y="0"/>
                <wp:positionH relativeFrom="column">
                  <wp:posOffset>1861525</wp:posOffset>
                </wp:positionH>
                <wp:positionV relativeFrom="paragraph">
                  <wp:posOffset>3980107</wp:posOffset>
                </wp:positionV>
                <wp:extent cx="2050902" cy="236279"/>
                <wp:effectExtent l="0" t="0" r="6985" b="0"/>
                <wp:wrapNone/>
                <wp:docPr id="7947986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0902" cy="236279"/>
                        </a:xfrm>
                        <a:prstGeom prst="rect">
                          <a:avLst/>
                        </a:prstGeom>
                        <a:solidFill>
                          <a:srgbClr val="FFFFFF"/>
                        </a:solidFill>
                        <a:ln w="9525">
                          <a:noFill/>
                          <a:miter lim="800000"/>
                          <a:headEnd/>
                          <a:tailEnd/>
                        </a:ln>
                      </wps:spPr>
                      <wps:txbx>
                        <w:txbxContent>
                          <w:p w14:paraId="50203E4F" w14:textId="49E5EC8D" w:rsidR="002F4265" w:rsidRPr="002F4265" w:rsidRDefault="002F4265" w:rsidP="002F4265">
                            <w:pPr>
                              <w:rPr>
                                <w:lang w:val="en-GB"/>
                              </w:rPr>
                            </w:pPr>
                            <w:r>
                              <w:rPr>
                                <w:sz w:val="18"/>
                                <w:szCs w:val="18"/>
                                <w:lang w:val="en-GB"/>
                              </w:rPr>
                              <w:t>Table 1: Agreed scores of the heuristics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EB2B50" id="_x0000_t202" coordsize="21600,21600" o:spt="202" path="m,l,21600r21600,l21600,xe">
                <v:stroke joinstyle="miter"/>
                <v:path gradientshapeok="t" o:connecttype="rect"/>
              </v:shapetype>
              <v:shape id="Casella di testo 2" o:spid="_x0000_s1026" type="#_x0000_t202" style="position:absolute;left:0;text-align:left;margin-left:146.6pt;margin-top:313.4pt;width:161.5pt;height:18.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" stroked="f">
                <v:textbox>
                  <w:txbxContent>
                    <w:p w14:paraId="50203E4F" w14:textId="49E5EC8D" w:rsidR="002F4265" w:rsidRPr="002F4265" w:rsidRDefault="002F4265" w:rsidP="002F4265">
                      <w:pPr>
                        <w:rPr>
                          <w:lang w:val="en-GB"/>
                        </w:rPr>
                      </w:pPr>
                      <w:r>
                        <w:rPr>
                          <w:sz w:val="18"/>
                          <w:szCs w:val="18"/>
                          <w:lang w:val="en-GB"/>
                        </w:rPr>
                        <w:t>Table 1: Agreed scores of the heuristics</w:t>
                      </w:r>
                    </w:p>
                  </w:txbxContent>
                </v:textbox>
              </v:shape>
            </w:pict>
          </mc:Fallback>
        </mc:AlternateContent>
      </w:r>
      <w:bookmarkStart w:id="0" w:name="_MON_1742737616"/>
      <w:bookmarkEnd w:id="0"/>
      <w:r w:rsidR="001B1932">
        <w:rPr>
          <w:lang w:val="en-GB"/>
        </w:rPr>
        <w:object w:dxaOrig="8656" w:dyaOrig="6635" w14:anchorId="10B4AE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412.45pt;height:316.35pt" o:ole="">
            <v:imagedata r:id="rId10" o:title=""/>
          </v:shape>
          <o:OLEObject Type="Embed" ProgID="Excel.Sheet.12" ShapeID="_x0000_i1087" DrawAspect="Content" ObjectID="_1742741064" r:id="rId11"/>
        </w:object>
      </w:r>
    </w:p>
    <w:p w14:paraId="57E3FADF" w14:textId="1B885197" w:rsidR="002411A6" w:rsidRDefault="002411A6" w:rsidP="002E2512">
      <w:pPr>
        <w:jc w:val="center"/>
        <w:rPr>
          <w:lang w:val="en-GB"/>
        </w:rPr>
      </w:pPr>
    </w:p>
    <w:p w14:paraId="09D35EBB" w14:textId="75A7C1ED" w:rsidR="002E2512" w:rsidRPr="00FA779D" w:rsidRDefault="00985088" w:rsidP="002E2512">
      <w:pPr>
        <w:pStyle w:val="Titolo1"/>
        <w:rPr>
          <w:u w:val="single"/>
          <w:lang w:val="en-GB"/>
        </w:rPr>
      </w:pPr>
      <w:r>
        <w:rPr>
          <w:lang w:val="en-GB"/>
        </w:rPr>
        <w:t>Scores explanation</w:t>
      </w:r>
    </w:p>
    <w:p w14:paraId="4CC2DAE2" w14:textId="15FEA6B2" w:rsidR="002E2512" w:rsidRDefault="006B14E5" w:rsidP="006B14E5">
      <w:pPr>
        <w:pStyle w:val="Titolo2"/>
        <w:rPr>
          <w:lang w:val="en-GB"/>
        </w:rPr>
      </w:pPr>
      <w:r>
        <w:rPr>
          <w:lang w:val="en-GB"/>
        </w:rPr>
        <w:t>H1 – Visibility of system status</w:t>
      </w:r>
    </w:p>
    <w:p w14:paraId="44F3AB9B" w14:textId="0131A7AE" w:rsidR="003F1A3D" w:rsidRDefault="006B14E5" w:rsidP="003F1A3D">
      <w:pPr>
        <w:ind w:firstLine="284"/>
        <w:rPr>
          <w:lang w:val="en-GB"/>
        </w:rPr>
      </w:pPr>
      <w:r>
        <w:rPr>
          <w:lang w:val="en-GB"/>
        </w:rPr>
        <w:t>We noticed that</w:t>
      </w:r>
      <w:r w:rsidR="003F1A3D">
        <w:rPr>
          <w:lang w:val="en-GB"/>
        </w:rPr>
        <w:t>, in general,</w:t>
      </w:r>
      <w:r>
        <w:rPr>
          <w:lang w:val="en-GB"/>
        </w:rPr>
        <w:t xml:space="preserve"> bread crumps have been implemented</w:t>
      </w:r>
      <w:r w:rsidR="00C51A26">
        <w:rPr>
          <w:lang w:val="en-GB"/>
        </w:rPr>
        <w:t xml:space="preserve"> (statically)</w:t>
      </w:r>
      <w:r>
        <w:rPr>
          <w:lang w:val="en-GB"/>
        </w:rPr>
        <w:t xml:space="preserve"> </w:t>
      </w:r>
      <w:r w:rsidR="00C51A26">
        <w:rPr>
          <w:lang w:val="en-GB"/>
        </w:rPr>
        <w:t>on</w:t>
      </w:r>
      <w:r>
        <w:rPr>
          <w:lang w:val="en-GB"/>
        </w:rPr>
        <w:t xml:space="preserve"> the website</w:t>
      </w:r>
      <w:r w:rsidR="003F1A3D">
        <w:rPr>
          <w:lang w:val="en-GB"/>
        </w:rPr>
        <w:t xml:space="preserve"> to let users know about where they are</w:t>
      </w:r>
      <w:r>
        <w:rPr>
          <w:lang w:val="en-GB"/>
        </w:rPr>
        <w:t>.</w:t>
      </w:r>
    </w:p>
    <w:p w14:paraId="0ECCEBAF" w14:textId="68973E47" w:rsidR="003F1A3D" w:rsidRDefault="003F1A3D" w:rsidP="003F1A3D">
      <w:pPr>
        <w:ind w:firstLine="284"/>
        <w:rPr>
          <w:lang w:val="en-GB"/>
        </w:rPr>
      </w:pPr>
      <w:r>
        <w:rPr>
          <w:lang w:val="en-GB"/>
        </w:rPr>
        <w:t>However, these bread crumps have 2 problems:</w:t>
      </w:r>
    </w:p>
    <w:p w14:paraId="3D000488" w14:textId="3EBB7556" w:rsidR="003F1A3D" w:rsidRDefault="003F1A3D" w:rsidP="003F1A3D">
      <w:pPr>
        <w:pStyle w:val="Paragrafoelenco"/>
        <w:numPr>
          <w:ilvl w:val="0"/>
          <w:numId w:val="30"/>
        </w:numPr>
        <w:rPr>
          <w:lang w:val="en-GB"/>
        </w:rPr>
      </w:pPr>
      <w:r>
        <w:rPr>
          <w:lang w:val="en-GB"/>
        </w:rPr>
        <w:t xml:space="preserve">They always start with “Main/...” making the information about the visibility of system status redundant, since every page derives from the root page “Main” (See </w:t>
      </w:r>
      <w:r w:rsidR="00C51A26">
        <w:rPr>
          <w:lang w:val="en-GB"/>
        </w:rPr>
        <w:t>F</w:t>
      </w:r>
      <w:r>
        <w:rPr>
          <w:lang w:val="en-GB"/>
        </w:rPr>
        <w:t>igure 1)</w:t>
      </w:r>
      <w:r w:rsidR="004D41D1">
        <w:rPr>
          <w:lang w:val="en-GB"/>
        </w:rPr>
        <w:t>.</w:t>
      </w:r>
    </w:p>
    <w:p w14:paraId="7AFEAA9F" w14:textId="2C1B1B85" w:rsidR="004D41D1" w:rsidRDefault="004D41D1" w:rsidP="004D41D1">
      <w:pPr>
        <w:pStyle w:val="Paragrafoelenco"/>
        <w:numPr>
          <w:ilvl w:val="0"/>
          <w:numId w:val="30"/>
        </w:numPr>
        <w:rPr>
          <w:lang w:val="en-GB"/>
        </w:rPr>
      </w:pPr>
      <w:r w:rsidRPr="004D41D1">
        <w:rPr>
          <w:lang w:val="en-GB"/>
        </w:rPr>
        <w:t>Bread crumps reflect URLs instead of</w:t>
      </w:r>
      <w:r w:rsidR="00C51A26" w:rsidRPr="004D41D1">
        <w:rPr>
          <w:lang w:val="en-GB"/>
        </w:rPr>
        <w:t xml:space="preserve"> the path followed by the user to reach </w:t>
      </w:r>
      <w:r w:rsidRPr="004D41D1">
        <w:rPr>
          <w:lang w:val="en-GB"/>
        </w:rPr>
        <w:t>a specific page</w:t>
      </w:r>
      <w:r w:rsidR="00C51A26" w:rsidRPr="004D41D1">
        <w:rPr>
          <w:lang w:val="en-GB"/>
        </w:rPr>
        <w:t>;</w:t>
      </w:r>
      <w:r w:rsidRPr="004D41D1">
        <w:rPr>
          <w:lang w:val="en-GB"/>
        </w:rPr>
        <w:t xml:space="preserve"> </w:t>
      </w:r>
      <w:r w:rsidR="00C51A26" w:rsidRPr="004D41D1">
        <w:rPr>
          <w:lang w:val="en-GB"/>
        </w:rPr>
        <w:t>this could cause confusion inside users</w:t>
      </w:r>
      <w:r>
        <w:rPr>
          <w:lang w:val="en-GB"/>
        </w:rPr>
        <w:t xml:space="preserve">. </w:t>
      </w:r>
      <w:r w:rsidR="00C51A26" w:rsidRPr="004D41D1">
        <w:rPr>
          <w:lang w:val="en-GB"/>
        </w:rPr>
        <w:t>An example</w:t>
      </w:r>
      <w:r>
        <w:rPr>
          <w:lang w:val="en-GB"/>
        </w:rPr>
        <w:t xml:space="preserve"> is outlined by Figure 2:</w:t>
      </w:r>
      <w:r w:rsidR="00C51A26" w:rsidRPr="004D41D1">
        <w:rPr>
          <w:lang w:val="en-GB"/>
        </w:rPr>
        <w:t xml:space="preserve"> “Cost of living” page, whose bread crump is “Main/Applicants/Cost of living”, </w:t>
      </w:r>
      <w:r>
        <w:rPr>
          <w:lang w:val="en-GB"/>
        </w:rPr>
        <w:t>is reachable from a different path:</w:t>
      </w:r>
      <w:r w:rsidRPr="004D41D1">
        <w:rPr>
          <w:lang w:val="en-GB"/>
        </w:rPr>
        <w:t xml:space="preserve"> How it works -&gt; Eligibility (or Financing</w:t>
      </w:r>
      <w:r>
        <w:rPr>
          <w:lang w:val="en-GB"/>
        </w:rPr>
        <w:t>, or Academic credit) -&gt; Cost of living.</w:t>
      </w:r>
    </w:p>
    <w:p w14:paraId="59CAFDE1" w14:textId="76F01E6B" w:rsidR="002F4265" w:rsidRDefault="002F4265" w:rsidP="004D41D1">
      <w:pPr>
        <w:pStyle w:val="Paragrafoelenco"/>
        <w:numPr>
          <w:ilvl w:val="0"/>
          <w:numId w:val="30"/>
        </w:numPr>
        <w:rPr>
          <w:lang w:val="en-GB"/>
        </w:rPr>
      </w:pPr>
      <w:r>
        <w:rPr>
          <w:lang w:val="en-GB"/>
        </w:rPr>
        <w:t>Few pages are totally devoid of bread crumps.</w:t>
      </w:r>
    </w:p>
    <w:p w14:paraId="1ED69B34" w14:textId="4380BD86" w:rsidR="002411A6" w:rsidRDefault="001A37DE" w:rsidP="002411A6">
      <w:pPr>
        <w:spacing w:line="276" w:lineRule="auto"/>
        <w:rPr>
          <w:lang w:val="en-GB"/>
        </w:rPr>
      </w:pPr>
      <w:r>
        <w:rPr>
          <w:noProof/>
        </w:rPr>
        <w:lastRenderedPageBreak/>
        <mc:AlternateContent>
          <mc:Choice Requires="wps">
            <w:drawing>
              <wp:anchor distT="0" distB="0" distL="114300" distR="114300" simplePos="0" relativeHeight="251653120" behindDoc="0" locked="0" layoutInCell="1" allowOverlap="1" wp14:anchorId="3CF3A7DB" wp14:editId="699B108E">
                <wp:simplePos x="0" y="0"/>
                <wp:positionH relativeFrom="column">
                  <wp:posOffset>102144</wp:posOffset>
                </wp:positionH>
                <wp:positionV relativeFrom="paragraph">
                  <wp:posOffset>574766</wp:posOffset>
                </wp:positionV>
                <wp:extent cx="302623" cy="134983"/>
                <wp:effectExtent l="0" t="0" r="21590" b="17780"/>
                <wp:wrapNone/>
                <wp:docPr id="1053290978" name="Ovale 23"/>
                <wp:cNvGraphicFramePr/>
                <a:graphic xmlns:a="http://schemas.openxmlformats.org/drawingml/2006/main">
                  <a:graphicData uri="http://schemas.microsoft.com/office/word/2010/wordprocessingShape">
                    <wps:wsp>
                      <wps:cNvSpPr/>
                      <wps:spPr>
                        <a:xfrm>
                          <a:off x="0" y="0"/>
                          <a:ext cx="302623" cy="134983"/>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56F562" id="Ovale 23" o:spid="_x0000_s1026" style="position:absolute;margin-left:8.05pt;margin-top:45.25pt;width:23.85pt;height:10.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" filled="f" strokecolor="red" strokeweight="1pt"/>
            </w:pict>
          </mc:Fallback>
        </mc:AlternateContent>
      </w:r>
      <w:r w:rsidR="002F4265">
        <w:rPr>
          <w:noProof/>
          <w:lang w:val="en-GB"/>
        </w:rPr>
        <mc:AlternateContent>
          <mc:Choice Requires="wpg">
            <w:drawing>
              <wp:inline distT="0" distB="0" distL="0" distR="0" wp14:anchorId="3E1377E9" wp14:editId="019732A4">
                <wp:extent cx="6176335" cy="1349153"/>
                <wp:effectExtent l="19050" t="0" r="15240" b="3810"/>
                <wp:docPr id="583015541" name="Gruppo 17"/>
                <wp:cNvGraphicFramePr/>
                <a:graphic xmlns:a="http://schemas.openxmlformats.org/drawingml/2006/main">
                  <a:graphicData uri="http://schemas.microsoft.com/office/word/2010/wordprocessingGroup">
                    <wpg:wgp>
                      <wpg:cNvGrpSpPr/>
                      <wpg:grpSpPr>
                        <a:xfrm>
                          <a:off x="0" y="0"/>
                          <a:ext cx="6176335" cy="1349153"/>
                          <a:chOff x="0" y="0"/>
                          <a:chExt cx="6176335" cy="1349153"/>
                        </a:xfrm>
                      </wpg:grpSpPr>
                      <wpg:grpSp>
                        <wpg:cNvPr id="955819830" name="Gruppo 13"/>
                        <wpg:cNvGrpSpPr/>
                        <wpg:grpSpPr>
                          <a:xfrm>
                            <a:off x="2575442" y="0"/>
                            <a:ext cx="3600893" cy="1349153"/>
                            <a:chOff x="0" y="0"/>
                            <a:chExt cx="3600893" cy="1349153"/>
                          </a:xfrm>
                        </wpg:grpSpPr>
                        <wps:wsp>
                          <wps:cNvPr id="1455666799" name="Casella di testo 2"/>
                          <wps:cNvSpPr txBox="1">
                            <a:spLocks noChangeArrowheads="1"/>
                          </wps:cNvSpPr>
                          <wps:spPr bwMode="auto">
                            <a:xfrm>
                              <a:off x="515088" y="1112874"/>
                              <a:ext cx="2738475" cy="236279"/>
                            </a:xfrm>
                            <a:prstGeom prst="rect">
                              <a:avLst/>
                            </a:prstGeom>
                            <a:solidFill>
                              <a:srgbClr val="FFFFFF"/>
                            </a:solidFill>
                            <a:ln w="9525">
                              <a:noFill/>
                              <a:miter lim="800000"/>
                              <a:headEnd/>
                              <a:tailEnd/>
                            </a:ln>
                          </wps:spPr>
                          <wps:txbx>
                            <w:txbxContent>
                              <w:p w14:paraId="73046C80" w14:textId="4BD5A3EC" w:rsidR="002F4265" w:rsidRPr="002F4265" w:rsidRDefault="002F4265" w:rsidP="002F4265">
                                <w:pPr>
                                  <w:rPr>
                                    <w:lang w:val="en-GB"/>
                                  </w:rPr>
                                </w:pPr>
                                <w:r w:rsidRPr="002F4265">
                                  <w:rPr>
                                    <w:sz w:val="18"/>
                                    <w:szCs w:val="18"/>
                                    <w:lang w:val="en-GB"/>
                                  </w:rPr>
                                  <w:t xml:space="preserve">Figure </w:t>
                                </w:r>
                                <w:r>
                                  <w:rPr>
                                    <w:sz w:val="18"/>
                                    <w:szCs w:val="18"/>
                                    <w:lang w:val="en-GB"/>
                                  </w:rPr>
                                  <w:t>2: No matching between path and bread crump</w:t>
                                </w:r>
                              </w:p>
                            </w:txbxContent>
                          </wps:txbx>
                          <wps:bodyPr rot="0" vert="horz" wrap="square" lIns="91440" tIns="45720" rIns="91440" bIns="45720" anchor="t" anchorCtr="0">
                            <a:noAutofit/>
                          </wps:bodyPr>
                        </wps:wsp>
                        <wpg:grpSp>
                          <wpg:cNvPr id="1950709013" name="Gruppo 11"/>
                          <wpg:cNvGrpSpPr/>
                          <wpg:grpSpPr>
                            <a:xfrm>
                              <a:off x="0" y="0"/>
                              <a:ext cx="3600893" cy="1219200"/>
                              <a:chOff x="0" y="0"/>
                              <a:chExt cx="3600893" cy="1219200"/>
                            </a:xfrm>
                          </wpg:grpSpPr>
                          <wps:wsp>
                            <wps:cNvPr id="1476004103" name="Rettangolo 10"/>
                            <wps:cNvSpPr/>
                            <wps:spPr>
                              <a:xfrm>
                                <a:off x="0" y="80335"/>
                                <a:ext cx="3600893" cy="105807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Casella di testo 2"/>
                            <wps:cNvSpPr txBox="1">
                              <a:spLocks noChangeArrowheads="1"/>
                            </wps:cNvSpPr>
                            <wps:spPr bwMode="auto">
                              <a:xfrm>
                                <a:off x="2197395" y="682846"/>
                                <a:ext cx="1370330" cy="323215"/>
                              </a:xfrm>
                              <a:prstGeom prst="rect">
                                <a:avLst/>
                              </a:prstGeom>
                              <a:solidFill>
                                <a:srgbClr val="FFFFFF"/>
                              </a:solidFill>
                              <a:ln w="9525">
                                <a:noFill/>
                                <a:miter lim="800000"/>
                                <a:headEnd/>
                                <a:tailEnd/>
                              </a:ln>
                            </wps:spPr>
                            <wps:txbx>
                              <w:txbxContent>
                                <w:p w14:paraId="5686199B" w14:textId="3CB18ECD" w:rsidR="002411A6" w:rsidRPr="002411A6" w:rsidRDefault="002411A6" w:rsidP="002411A6">
                                  <w:pPr>
                                    <w:jc w:val="center"/>
                                    <w:rPr>
                                      <w:color w:val="FF0000"/>
                                      <w:sz w:val="14"/>
                                      <w:szCs w:val="14"/>
                                    </w:rPr>
                                  </w:pPr>
                                  <w:r w:rsidRPr="002411A6">
                                    <w:rPr>
                                      <w:color w:val="FF0000"/>
                                      <w:sz w:val="14"/>
                                      <w:szCs w:val="14"/>
                                    </w:rPr>
                                    <w:t>Bread crump:</w:t>
                                  </w:r>
                                </w:p>
                                <w:p w14:paraId="1E36B500" w14:textId="248BBF40" w:rsidR="002411A6" w:rsidRPr="002411A6" w:rsidRDefault="002411A6" w:rsidP="002411A6">
                                  <w:pPr>
                                    <w:jc w:val="center"/>
                                    <w:rPr>
                                      <w:color w:val="FF0000"/>
                                      <w:sz w:val="14"/>
                                      <w:szCs w:val="14"/>
                                      <w:lang w:val="en-GB"/>
                                    </w:rPr>
                                  </w:pPr>
                                  <w:r w:rsidRPr="002411A6">
                                    <w:rPr>
                                      <w:color w:val="FF0000"/>
                                      <w:sz w:val="14"/>
                                      <w:szCs w:val="14"/>
                                      <w:lang w:val="en-GB"/>
                                    </w:rPr>
                                    <w:t>Main / Applicants / Cost of living</w:t>
                                  </w:r>
                                </w:p>
                                <w:p w14:paraId="699C821F" w14:textId="77777777" w:rsidR="002E2512" w:rsidRPr="002411A6" w:rsidRDefault="002E2512">
                                  <w:pPr>
                                    <w:rPr>
                                      <w:lang w:val="en-GB"/>
                                    </w:rPr>
                                  </w:pPr>
                                </w:p>
                              </w:txbxContent>
                            </wps:txbx>
                            <wps:bodyPr rot="0" vert="horz" wrap="square" lIns="91440" tIns="45720" rIns="91440" bIns="45720" anchor="t" anchorCtr="0">
                              <a:noAutofit/>
                            </wps:bodyPr>
                          </wps:wsp>
                          <wps:wsp>
                            <wps:cNvPr id="1435852930" name="Connettore diritto 8"/>
                            <wps:cNvCnPr/>
                            <wps:spPr>
                              <a:xfrm>
                                <a:off x="2197395" y="290623"/>
                                <a:ext cx="226695" cy="323215"/>
                              </a:xfrm>
                              <a:prstGeom prst="line">
                                <a:avLst/>
                              </a:prstGeom>
                            </wps:spPr>
                            <wps:style>
                              <a:lnRef idx="2">
                                <a:schemeClr val="accent3"/>
                              </a:lnRef>
                              <a:fillRef idx="0">
                                <a:schemeClr val="accent3"/>
                              </a:fillRef>
                              <a:effectRef idx="1">
                                <a:schemeClr val="accent3"/>
                              </a:effectRef>
                              <a:fontRef idx="minor">
                                <a:schemeClr val="tx1"/>
                              </a:fontRef>
                            </wps:style>
                            <wps:bodyPr/>
                          </wps:wsp>
                          <wps:wsp>
                            <wps:cNvPr id="831466396" name="Connettore diritto 8"/>
                            <wps:cNvCnPr/>
                            <wps:spPr>
                              <a:xfrm flipV="1">
                                <a:off x="2197395" y="609600"/>
                                <a:ext cx="221615" cy="339725"/>
                              </a:xfrm>
                              <a:prstGeom prst="line">
                                <a:avLst/>
                              </a:prstGeom>
                            </wps:spPr>
                            <wps:style>
                              <a:lnRef idx="2">
                                <a:schemeClr val="accent3"/>
                              </a:lnRef>
                              <a:fillRef idx="0">
                                <a:schemeClr val="accent3"/>
                              </a:fillRef>
                              <a:effectRef idx="1">
                                <a:schemeClr val="accent3"/>
                              </a:effectRef>
                              <a:fontRef idx="minor">
                                <a:schemeClr val="tx1"/>
                              </a:fontRef>
                            </wps:style>
                            <wps:bodyPr/>
                          </wps:wsp>
                          <wpg:graphicFrame>
                            <wpg:cNvPr id="2141386077" name="Diagramma 7"/>
                            <wpg:cNvFrPr/>
                            <wpg:xfrm>
                              <a:off x="118139" y="0"/>
                              <a:ext cx="2855595" cy="1219200"/>
                            </wpg:xfrm>
                            <a:graphic>
                              <a:graphicData uri="http://schemas.openxmlformats.org/drawingml/2006/diagram">
                                <dgm:relIds xmlns:dgm="http://schemas.openxmlformats.org/drawingml/2006/diagram" xmlns:r="http://schemas.openxmlformats.org/officeDocument/2006/relationships" r:dm="rId12" r:lo="rId13" r:qs="rId14" r:cs="rId15"/>
                              </a:graphicData>
                            </a:graphic>
                          </wpg:graphicFrame>
                        </wpg:grpSp>
                      </wpg:grpSp>
                      <wpg:grpSp>
                        <wpg:cNvPr id="293928994" name="Gruppo 12"/>
                        <wpg:cNvGrpSpPr/>
                        <wpg:grpSpPr>
                          <a:xfrm>
                            <a:off x="0" y="451293"/>
                            <a:ext cx="2085975" cy="575985"/>
                            <a:chOff x="0" y="0"/>
                            <a:chExt cx="2085975" cy="575985"/>
                          </a:xfrm>
                        </wpg:grpSpPr>
                        <wps:wsp>
                          <wps:cNvPr id="2073898664" name="Casella di testo 2"/>
                          <wps:cNvSpPr txBox="1">
                            <a:spLocks noChangeArrowheads="1"/>
                          </wps:cNvSpPr>
                          <wps:spPr bwMode="auto">
                            <a:xfrm>
                              <a:off x="262270" y="339706"/>
                              <a:ext cx="1580707" cy="236279"/>
                            </a:xfrm>
                            <a:prstGeom prst="rect">
                              <a:avLst/>
                            </a:prstGeom>
                            <a:solidFill>
                              <a:srgbClr val="FFFFFF"/>
                            </a:solidFill>
                            <a:ln w="9525">
                              <a:noFill/>
                              <a:miter lim="800000"/>
                              <a:headEnd/>
                              <a:tailEnd/>
                            </a:ln>
                          </wps:spPr>
                          <wps:txbx>
                            <w:txbxContent>
                              <w:p w14:paraId="4DE4833B" w14:textId="77E45D8C" w:rsidR="002F4265" w:rsidRPr="002F4265" w:rsidRDefault="002F4265" w:rsidP="002F4265">
                                <w:pPr>
                                  <w:rPr>
                                    <w:lang w:val="en-GB"/>
                                  </w:rPr>
                                </w:pPr>
                                <w:r w:rsidRPr="002F4265">
                                  <w:rPr>
                                    <w:sz w:val="18"/>
                                    <w:szCs w:val="18"/>
                                    <w:lang w:val="en-GB"/>
                                  </w:rPr>
                                  <w:t>Figure 1: "Main" is redundant</w:t>
                                </w:r>
                              </w:p>
                            </w:txbxContent>
                          </wps:txbx>
                          <wps:bodyPr rot="0" vert="horz" wrap="square" lIns="91440" tIns="45720" rIns="91440" bIns="45720" anchor="t" anchorCtr="0">
                            <a:noAutofit/>
                          </wps:bodyPr>
                        </wps:wsp>
                        <pic:pic xmlns:pic="http://schemas.openxmlformats.org/drawingml/2006/picture">
                          <pic:nvPicPr>
                            <pic:cNvPr id="1387393599" name="Immagine 2" descr="Immagine che contiene testo&#10;&#10;Descrizione generata automaticament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085975" cy="385445"/>
                            </a:xfrm>
                            <a:prstGeom prst="rect">
                              <a:avLst/>
                            </a:prstGeom>
                            <a:ln w="12700">
                              <a:solidFill>
                                <a:schemeClr val="tx1"/>
                              </a:solidFill>
                            </a:ln>
                          </pic:spPr>
                        </pic:pic>
                      </wpg:grpSp>
                    </wpg:wgp>
                  </a:graphicData>
                </a:graphic>
              </wp:inline>
            </w:drawing>
          </mc:Choice>
          <mc:Fallback>
            <w:pict>
              <v:group w14:anchorId="3E1377E9" id="Gruppo 17" o:spid="_x0000_s1027" style="width:486.35pt;height:106.25pt;mso-position-horizontal-relative:char;mso-position-vertical-relative:line" coordsize="61763,13491" o:gfxdata="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">
                <v:group id="Gruppo 13" o:spid="_x0000_s1028" style="position:absolute;left:25754;width:36009;height:13491" coordsize="36008,13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">
                  <v:shape id="_x0000_s1029" type="#_x0000_t202" style="position:absolute;left:5150;top:11128;width:27385;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" stroked="f">
                    <v:textbox>
                      <w:txbxContent>
                        <w:p w14:paraId="73046C80" w14:textId="4BD5A3EC" w:rsidR="002F4265" w:rsidRPr="002F4265" w:rsidRDefault="002F4265" w:rsidP="002F4265">
                          <w:pPr>
                            <w:rPr>
                              <w:lang w:val="en-GB"/>
                            </w:rPr>
                          </w:pPr>
                          <w:r w:rsidRPr="002F4265">
                            <w:rPr>
                              <w:sz w:val="18"/>
                              <w:szCs w:val="18"/>
                              <w:lang w:val="en-GB"/>
                            </w:rPr>
                            <w:t xml:space="preserve">Figure </w:t>
                          </w:r>
                          <w:r>
                            <w:rPr>
                              <w:sz w:val="18"/>
                              <w:szCs w:val="18"/>
                              <w:lang w:val="en-GB"/>
                            </w:rPr>
                            <w:t>2: No matching between path and bread crump</w:t>
                          </w:r>
                        </w:p>
                      </w:txbxContent>
                    </v:textbox>
                  </v:shape>
                  <v:group id="Gruppo 11" o:spid="_x0000_s1030" style="position:absolute;width:36008;height:12192" coordsize="3600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">
                    <v:rect id="Rettangolo 10" o:spid="_x0000_s1031" style="position:absolute;top:803;width:36008;height:10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" fillcolor="white [3201]" strokecolor="black [3200]" strokeweight="1pt"/>
                    <v:shape id="_x0000_s1032" type="#_x0000_t202" style="position:absolute;left:21973;top:6828;width:1370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5686199B" w14:textId="3CB18ECD" w:rsidR="002411A6" w:rsidRPr="002411A6" w:rsidRDefault="002411A6" w:rsidP="002411A6">
                            <w:pPr>
                              <w:jc w:val="center"/>
                              <w:rPr>
                                <w:color w:val="FF0000"/>
                                <w:sz w:val="14"/>
                                <w:szCs w:val="14"/>
                              </w:rPr>
                            </w:pPr>
                            <w:r w:rsidRPr="002411A6">
                              <w:rPr>
                                <w:color w:val="FF0000"/>
                                <w:sz w:val="14"/>
                                <w:szCs w:val="14"/>
                              </w:rPr>
                              <w:t>Bread crump:</w:t>
                            </w:r>
                          </w:p>
                          <w:p w14:paraId="1E36B500" w14:textId="248BBF40" w:rsidR="002411A6" w:rsidRPr="002411A6" w:rsidRDefault="002411A6" w:rsidP="002411A6">
                            <w:pPr>
                              <w:jc w:val="center"/>
                              <w:rPr>
                                <w:color w:val="FF0000"/>
                                <w:sz w:val="14"/>
                                <w:szCs w:val="14"/>
                                <w:lang w:val="en-GB"/>
                              </w:rPr>
                            </w:pPr>
                            <w:r w:rsidRPr="002411A6">
                              <w:rPr>
                                <w:color w:val="FF0000"/>
                                <w:sz w:val="14"/>
                                <w:szCs w:val="14"/>
                                <w:lang w:val="en-GB"/>
                              </w:rPr>
                              <w:t>Main / Applicants / Cost of living</w:t>
                            </w:r>
                          </w:p>
                          <w:p w14:paraId="699C821F" w14:textId="77777777" w:rsidR="002E2512" w:rsidRPr="002411A6" w:rsidRDefault="002E2512">
                            <w:pPr>
                              <w:rPr>
                                <w:lang w:val="en-GB"/>
                              </w:rPr>
                            </w:pPr>
                          </w:p>
                        </w:txbxContent>
                      </v:textbox>
                    </v:shape>
                    <v:line id="Connettore diritto 8" o:spid="_x0000_s1033" style="position:absolute;visibility:visible;mso-wrap-style:square" from="21973,2906" to="24240,6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" strokecolor="#1b587c [3206]" strokeweight="1pt">
                      <v:stroke joinstyle="miter"/>
                    </v:line>
                    <v:line id="Connettore diritto 8" o:spid="_x0000_s1034" style="position:absolute;flip:y;visibility:visible;mso-wrap-style:square" from="21973,6096" to="24190,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" strokecolor="#1b587c [3206]" strokeweight="1pt">
                      <v:stroke joinstyle="miter"/>
                    </v:line>
                    <v:shape id="Diagramma 7" o:spid="_x0000_s1035" type="#_x0000_t75" style="position:absolute;left:1128;top:1402;width:28652;height:93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">
                      <v:imagedata r:id="rId18" o:title=""/>
                      <o:lock v:ext="edit" aspectratio="f"/>
                    </v:shape>
                  </v:group>
                </v:group>
                <v:group id="Gruppo 12" o:spid="_x0000_s1036" style="position:absolute;top:4512;width:20859;height:5760" coordsize="20859,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">
                  <v:shape id="_x0000_s1037" type="#_x0000_t202" style="position:absolute;left:2622;top:3397;width:15807;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" stroked="f">
                    <v:textbox>
                      <w:txbxContent>
                        <w:p w14:paraId="4DE4833B" w14:textId="77E45D8C" w:rsidR="002F4265" w:rsidRPr="002F4265" w:rsidRDefault="002F4265" w:rsidP="002F4265">
                          <w:pPr>
                            <w:rPr>
                              <w:lang w:val="en-GB"/>
                            </w:rPr>
                          </w:pPr>
                          <w:r w:rsidRPr="002F4265">
                            <w:rPr>
                              <w:sz w:val="18"/>
                              <w:szCs w:val="18"/>
                              <w:lang w:val="en-GB"/>
                            </w:rPr>
                            <w:t>Figure 1: "Main" is redundant</w:t>
                          </w:r>
                        </w:p>
                      </w:txbxContent>
                    </v:textbox>
                  </v:shape>
                  <v:shape id="Immagine 2" o:spid="_x0000_s1038" type="#_x0000_t75" alt="Immagine che contiene testo&#10;&#10;Descrizione generata automaticamente" style="position:absolute;width:20859;height:3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" stroked="t" strokecolor="black [3213]" strokeweight="1pt">
                    <v:imagedata r:id="rId19" o:title="Immagine che contiene testo&#10;&#10;Descrizione generata automaticamente"/>
                    <v:path arrowok="t"/>
                  </v:shape>
                </v:group>
                <w10:anchorlock/>
              </v:group>
            </w:pict>
          </mc:Fallback>
        </mc:AlternateContent>
      </w:r>
      <w:r w:rsidR="002411A6">
        <w:rPr>
          <w:lang w:val="en-GB"/>
        </w:rPr>
        <w:t xml:space="preserve"> </w:t>
      </w:r>
    </w:p>
    <w:p w14:paraId="12217E5C" w14:textId="55238063" w:rsidR="00AF3EA8" w:rsidRDefault="00AF3EA8" w:rsidP="00D702F6">
      <w:pPr>
        <w:pStyle w:val="Titolo2"/>
        <w:rPr>
          <w:lang w:val="en-GB"/>
        </w:rPr>
      </w:pPr>
      <w:r>
        <w:rPr>
          <w:lang w:val="en-GB"/>
        </w:rPr>
        <w:t>H2 – Match between system and the real world</w:t>
      </w:r>
    </w:p>
    <w:p w14:paraId="2267F769" w14:textId="41E70139" w:rsidR="00D702F6" w:rsidRDefault="00D702F6" w:rsidP="00D702F6">
      <w:pPr>
        <w:ind w:firstLine="284"/>
        <w:rPr>
          <w:lang w:val="en-GB"/>
        </w:rPr>
      </w:pPr>
      <w:r>
        <w:rPr>
          <w:lang w:val="en-GB"/>
        </w:rPr>
        <w:t>In general, elements have been made intuitive as much as possible; in particular, we appreciated the choice of icons on the entire website and the “calendar style” lists of dates in many pages (such as the one on “Program Fees” page).</w:t>
      </w:r>
    </w:p>
    <w:p w14:paraId="114C5514" w14:textId="382D2A22" w:rsidR="00D702F6" w:rsidRDefault="00D702F6" w:rsidP="00D702F6">
      <w:pPr>
        <w:pStyle w:val="Titolo2"/>
        <w:rPr>
          <w:lang w:val="en-GB"/>
        </w:rPr>
      </w:pPr>
      <w:r>
        <w:rPr>
          <w:lang w:val="en-GB"/>
        </w:rPr>
        <w:t>H3 – User control and freedom</w:t>
      </w:r>
    </w:p>
    <w:p w14:paraId="60C132B7" w14:textId="626AE73E" w:rsidR="00D702F6" w:rsidRDefault="00B22A27" w:rsidP="00D702F6">
      <w:pPr>
        <w:ind w:firstLine="284"/>
        <w:rPr>
          <w:lang w:val="en-GB"/>
        </w:rPr>
      </w:pPr>
      <w:r>
        <w:rPr>
          <w:lang w:val="en-GB"/>
        </w:rPr>
        <w:t>In the only page containing forms to fill (“Apply now” page), we noticed that once reached the phase where the user can book an interview with an Admission Consultants, there’s neither way to modify the personal information previously inserted nor to go back to previous phase of application process to do it.</w:t>
      </w:r>
    </w:p>
    <w:p w14:paraId="48EF3DD3" w14:textId="119A7C8C" w:rsidR="00B22A27" w:rsidRDefault="00B22A27" w:rsidP="00D702F6">
      <w:pPr>
        <w:ind w:firstLine="284"/>
        <w:rPr>
          <w:lang w:val="en-GB"/>
        </w:rPr>
      </w:pPr>
      <w:r>
        <w:rPr>
          <w:lang w:val="en-GB"/>
        </w:rPr>
        <w:t xml:space="preserve">For example, if a user realises to have inserted wrong data into personal information’s fields, he/she must </w:t>
      </w:r>
      <w:r w:rsidR="00FB589F">
        <w:rPr>
          <w:lang w:val="en-GB"/>
        </w:rPr>
        <w:t>restart the entire application process from the begin.</w:t>
      </w:r>
    </w:p>
    <w:p w14:paraId="5CD88631" w14:textId="2ADE0358" w:rsidR="00FB589F" w:rsidRDefault="00FB589F" w:rsidP="00FB589F">
      <w:pPr>
        <w:pStyle w:val="Titolo2"/>
        <w:rPr>
          <w:lang w:val="en-GB"/>
        </w:rPr>
      </w:pPr>
      <w:r>
        <w:rPr>
          <w:lang w:val="en-GB"/>
        </w:rPr>
        <w:t>H4 – Consistency and standards</w:t>
      </w:r>
    </w:p>
    <w:p w14:paraId="1BAD05B8" w14:textId="7889E48C" w:rsidR="00FB589F" w:rsidRDefault="00FB589F" w:rsidP="00FB589F">
      <w:pPr>
        <w:ind w:firstLine="284"/>
        <w:rPr>
          <w:lang w:val="en-GB"/>
        </w:rPr>
      </w:pPr>
      <w:r>
        <w:rPr>
          <w:lang w:val="en-GB"/>
        </w:rPr>
        <w:t>In general, this heuristic is well satisfied. The only flaw is the bug shown in Figure 3: in some pages (such as “Application Process”, “Summer Internship”, “University / College students”, “Our team” and “Cost of living” pages) even if the “previous” button can be clicked, it is shown in grey, intuitively meaning that it can’t be clicked at th</w:t>
      </w:r>
      <w:r w:rsidR="009B31C7">
        <w:rPr>
          <w:lang w:val="en-GB"/>
        </w:rPr>
        <w:t>at</w:t>
      </w:r>
      <w:r>
        <w:rPr>
          <w:lang w:val="en-GB"/>
        </w:rPr>
        <w:t xml:space="preserve"> moment.</w:t>
      </w:r>
    </w:p>
    <w:p w14:paraId="28700D56" w14:textId="77777777" w:rsidR="00FB589F" w:rsidRDefault="00FB589F" w:rsidP="00FB589F">
      <w:pPr>
        <w:ind w:firstLine="284"/>
        <w:rPr>
          <w:lang w:val="en-GB"/>
        </w:rPr>
      </w:pPr>
    </w:p>
    <w:p w14:paraId="42155A0E" w14:textId="016ED4B3" w:rsidR="00FB589F" w:rsidRDefault="00FB589F" w:rsidP="00FB589F">
      <w:pPr>
        <w:ind w:firstLine="284"/>
        <w:jc w:val="center"/>
        <w:rPr>
          <w:lang w:val="en-GB"/>
        </w:rPr>
      </w:pPr>
      <w:r>
        <w:rPr>
          <w:noProof/>
        </w:rPr>
        <mc:AlternateContent>
          <mc:Choice Requires="wps">
            <w:drawing>
              <wp:anchor distT="0" distB="0" distL="114300" distR="114300" simplePos="0" relativeHeight="251649024" behindDoc="1" locked="0" layoutInCell="1" allowOverlap="1" wp14:anchorId="13E277B3" wp14:editId="0BFF9F67">
                <wp:simplePos x="0" y="0"/>
                <wp:positionH relativeFrom="column">
                  <wp:posOffset>1965577</wp:posOffset>
                </wp:positionH>
                <wp:positionV relativeFrom="paragraph">
                  <wp:posOffset>501886</wp:posOffset>
                </wp:positionV>
                <wp:extent cx="2008372" cy="236279"/>
                <wp:effectExtent l="0" t="0" r="0" b="0"/>
                <wp:wrapNone/>
                <wp:docPr id="953424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8372" cy="236279"/>
                        </a:xfrm>
                        <a:prstGeom prst="rect">
                          <a:avLst/>
                        </a:prstGeom>
                        <a:solidFill>
                          <a:srgbClr val="FFFFFF"/>
                        </a:solidFill>
                        <a:ln w="9525">
                          <a:noFill/>
                          <a:miter lim="800000"/>
                          <a:headEnd/>
                          <a:tailEnd/>
                        </a:ln>
                      </wps:spPr>
                      <wps:txbx>
                        <w:txbxContent>
                          <w:p w14:paraId="3A207DEB" w14:textId="237C3950" w:rsidR="00FB589F" w:rsidRPr="002F4265" w:rsidRDefault="00FB589F" w:rsidP="00FB589F">
                            <w:pPr>
                              <w:rPr>
                                <w:lang w:val="en-GB"/>
                              </w:rPr>
                            </w:pPr>
                            <w:r w:rsidRPr="002F4265">
                              <w:rPr>
                                <w:sz w:val="18"/>
                                <w:szCs w:val="18"/>
                                <w:lang w:val="en-GB"/>
                              </w:rPr>
                              <w:t xml:space="preserve">Figure </w:t>
                            </w:r>
                            <w:r>
                              <w:rPr>
                                <w:sz w:val="18"/>
                                <w:szCs w:val="18"/>
                                <w:lang w:val="en-GB"/>
                              </w:rPr>
                              <w:t>3: the grey button can be clicked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277B3" id="_x0000_s1039" type="#_x0000_t202" style="position:absolute;left:0;text-align:left;margin-left:154.75pt;margin-top:39.5pt;width:158.15pt;height:18.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" stroked="f">
                <v:textbox>
                  <w:txbxContent>
                    <w:p w14:paraId="3A207DEB" w14:textId="237C3950" w:rsidR="00FB589F" w:rsidRPr="002F4265" w:rsidRDefault="00FB589F" w:rsidP="00FB589F">
                      <w:pPr>
                        <w:rPr>
                          <w:lang w:val="en-GB"/>
                        </w:rPr>
                      </w:pPr>
                      <w:r w:rsidRPr="002F4265">
                        <w:rPr>
                          <w:sz w:val="18"/>
                          <w:szCs w:val="18"/>
                          <w:lang w:val="en-GB"/>
                        </w:rPr>
                        <w:t xml:space="preserve">Figure </w:t>
                      </w:r>
                      <w:r>
                        <w:rPr>
                          <w:sz w:val="18"/>
                          <w:szCs w:val="18"/>
                          <w:lang w:val="en-GB"/>
                        </w:rPr>
                        <w:t>3: the grey button can be clicked</w:t>
                      </w:r>
                    </w:p>
                  </w:txbxContent>
                </v:textbox>
              </v:shape>
            </w:pict>
          </mc:Fallback>
        </mc:AlternateContent>
      </w:r>
      <w:r>
        <w:rPr>
          <w:noProof/>
          <w:lang w:val="en-GB"/>
        </w:rPr>
        <w:drawing>
          <wp:inline distT="0" distB="0" distL="0" distR="0" wp14:anchorId="3FD32B7E" wp14:editId="73807924">
            <wp:extent cx="1989852" cy="522029"/>
            <wp:effectExtent l="19050" t="19050" r="10795" b="11430"/>
            <wp:docPr id="2090507785" name="Immagine 18"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07785" name="Immagine 18" descr="Immagine che contiene log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001086" cy="524976"/>
                    </a:xfrm>
                    <a:prstGeom prst="rect">
                      <a:avLst/>
                    </a:prstGeom>
                    <a:ln>
                      <a:solidFill>
                        <a:schemeClr val="tx1"/>
                      </a:solidFill>
                    </a:ln>
                  </pic:spPr>
                </pic:pic>
              </a:graphicData>
            </a:graphic>
          </wp:inline>
        </w:drawing>
      </w:r>
    </w:p>
    <w:p w14:paraId="7DDA67E4" w14:textId="77777777" w:rsidR="009B31C7" w:rsidRDefault="009B31C7" w:rsidP="00FB589F">
      <w:pPr>
        <w:ind w:firstLine="284"/>
        <w:jc w:val="center"/>
        <w:rPr>
          <w:lang w:val="en-GB"/>
        </w:rPr>
      </w:pPr>
    </w:p>
    <w:p w14:paraId="64CA8F33" w14:textId="6968E194" w:rsidR="009B31C7" w:rsidRDefault="009B31C7" w:rsidP="009B31C7">
      <w:pPr>
        <w:pStyle w:val="Titolo2"/>
        <w:rPr>
          <w:lang w:val="en-GB"/>
        </w:rPr>
      </w:pPr>
      <w:r>
        <w:rPr>
          <w:lang w:val="en-GB"/>
        </w:rPr>
        <w:t>H5 – Error prevention</w:t>
      </w:r>
    </w:p>
    <w:p w14:paraId="659D49B8" w14:textId="77777777" w:rsidR="00DB06CF" w:rsidRDefault="00E03F93" w:rsidP="009B31C7">
      <w:pPr>
        <w:ind w:firstLine="284"/>
        <w:rPr>
          <w:lang w:val="en-GB"/>
        </w:rPr>
      </w:pPr>
      <w:r>
        <w:rPr>
          <w:lang w:val="en-GB"/>
        </w:rPr>
        <w:t xml:space="preserve">Into the “Apply now” page’s form, fields are </w:t>
      </w:r>
      <w:r w:rsidR="00AF7F97">
        <w:rPr>
          <w:lang w:val="en-GB"/>
        </w:rPr>
        <w:t>well-handled since</w:t>
      </w:r>
      <w:r>
        <w:rPr>
          <w:lang w:val="en-GB"/>
        </w:rPr>
        <w:t xml:space="preserve"> the</w:t>
      </w:r>
      <w:r w:rsidR="00AF7F97">
        <w:rPr>
          <w:lang w:val="en-GB"/>
        </w:rPr>
        <w:t>ir correctness</w:t>
      </w:r>
      <w:r>
        <w:rPr>
          <w:lang w:val="en-GB"/>
        </w:rPr>
        <w:t xml:space="preserve"> </w:t>
      </w:r>
      <w:r w:rsidR="00AF7F97">
        <w:rPr>
          <w:lang w:val="en-GB"/>
        </w:rPr>
        <w:t>is</w:t>
      </w:r>
      <w:r>
        <w:rPr>
          <w:lang w:val="en-GB"/>
        </w:rPr>
        <w:t xml:space="preserve"> checked during user insertion of data.</w:t>
      </w:r>
    </w:p>
    <w:p w14:paraId="3D00C197" w14:textId="1C28D5C3" w:rsidR="009B31C7" w:rsidRDefault="00AF7F97" w:rsidP="009B31C7">
      <w:pPr>
        <w:ind w:firstLine="284"/>
        <w:rPr>
          <w:lang w:val="en-GB"/>
        </w:rPr>
      </w:pPr>
      <w:r>
        <w:rPr>
          <w:lang w:val="en-GB"/>
        </w:rPr>
        <w:t>However, this doesn’t happen when a user decides to request information by clicking on the “Contact us” button (present in almost every page) or to receive news about internship programs by filling the “Subscribe” filed on the bottom of every page: here the check is done only after the user clicks the submit button.</w:t>
      </w:r>
    </w:p>
    <w:p w14:paraId="57A633B8" w14:textId="54C25A97" w:rsidR="00DB06CF" w:rsidRDefault="00DB06CF" w:rsidP="00DB06CF">
      <w:pPr>
        <w:pStyle w:val="Titolo2"/>
        <w:rPr>
          <w:lang w:val="en-GB"/>
        </w:rPr>
      </w:pPr>
      <w:r>
        <w:rPr>
          <w:lang w:val="en-GB"/>
        </w:rPr>
        <w:t>H6 – Recognition rather than recall</w:t>
      </w:r>
    </w:p>
    <w:p w14:paraId="69E99D91" w14:textId="54F9CDC0" w:rsidR="00DB06CF" w:rsidRDefault="00DB06CF" w:rsidP="00DB06CF">
      <w:pPr>
        <w:ind w:firstLine="284"/>
        <w:rPr>
          <w:lang w:val="en-GB"/>
        </w:rPr>
      </w:pPr>
      <w:r>
        <w:rPr>
          <w:lang w:val="en-GB"/>
        </w:rPr>
        <w:t xml:space="preserve">On the entire website, this principle has been always applied when possible: wherever the user needs to choose between 2 or more elements, the website is provided with a list containing all the possible choices; in this way the user </w:t>
      </w:r>
      <w:r w:rsidR="0098694B">
        <w:rPr>
          <w:lang w:val="en-GB"/>
        </w:rPr>
        <w:t>has</w:t>
      </w:r>
      <w:r>
        <w:rPr>
          <w:lang w:val="en-GB"/>
        </w:rPr>
        <w:t xml:space="preserve"> just to click on his/her preferred choice instead of writing its name in a blank field.</w:t>
      </w:r>
    </w:p>
    <w:p w14:paraId="6AC0212F" w14:textId="16190C8C" w:rsidR="00DB06CF" w:rsidRDefault="00DB06CF" w:rsidP="00DB06CF">
      <w:pPr>
        <w:ind w:firstLine="284"/>
        <w:rPr>
          <w:lang w:val="en-GB"/>
        </w:rPr>
      </w:pPr>
      <w:r>
        <w:rPr>
          <w:lang w:val="en-GB"/>
        </w:rPr>
        <w:t>An example can be seen in “Apply now” page:</w:t>
      </w:r>
      <w:r w:rsidR="0098694B">
        <w:rPr>
          <w:lang w:val="en-GB"/>
        </w:rPr>
        <w:t xml:space="preserve"> “Country code”, “Nationality”, “Country of residence”, “Career field” and “Destination” fields can be filled with elements from a list.</w:t>
      </w:r>
    </w:p>
    <w:p w14:paraId="44B59420" w14:textId="26F7ABA5" w:rsidR="0098694B" w:rsidRDefault="0098694B" w:rsidP="0098694B">
      <w:pPr>
        <w:pStyle w:val="Titolo2"/>
        <w:rPr>
          <w:lang w:val="en-GB"/>
        </w:rPr>
      </w:pPr>
      <w:r>
        <w:rPr>
          <w:lang w:val="en-GB"/>
        </w:rPr>
        <w:lastRenderedPageBreak/>
        <w:t>H7 – Flexibility and efficiency of use</w:t>
      </w:r>
    </w:p>
    <w:p w14:paraId="1251C017" w14:textId="457CA5B0" w:rsidR="0098694B" w:rsidRDefault="002A59B9" w:rsidP="0098694B">
      <w:pPr>
        <w:ind w:firstLine="284"/>
        <w:rPr>
          <w:lang w:val="en-GB"/>
        </w:rPr>
      </w:pPr>
      <w:r>
        <w:rPr>
          <w:lang w:val="en-GB"/>
        </w:rPr>
        <w:t>In general, the website is not so difficult to use; The presence of various landmarks in almost every page surely gives a great contribution to this. However, “Apply now” page is nearly devoid of landmarks (it only has the one linked to home page), bringing this page in a lower level than the others from the point of view of efficiency of use.</w:t>
      </w:r>
    </w:p>
    <w:p w14:paraId="6EA3D6F6" w14:textId="112DDB52" w:rsidR="0012458E" w:rsidRDefault="0012458E" w:rsidP="0012458E">
      <w:pPr>
        <w:pStyle w:val="Titolo2"/>
        <w:rPr>
          <w:lang w:val="en-GB"/>
        </w:rPr>
      </w:pPr>
      <w:r>
        <w:rPr>
          <w:lang w:val="en-GB"/>
        </w:rPr>
        <w:t>H8 – Aesthetic and minimalist design</w:t>
      </w:r>
    </w:p>
    <w:p w14:paraId="676E4718" w14:textId="3D534467" w:rsidR="0012458E" w:rsidRDefault="0012458E" w:rsidP="0012458E">
      <w:pPr>
        <w:ind w:firstLine="284"/>
        <w:rPr>
          <w:lang w:val="en-GB"/>
        </w:rPr>
      </w:pPr>
      <w:r>
        <w:rPr>
          <w:lang w:val="en-GB"/>
        </w:rPr>
        <w:t>We found the entire website well-done from this point of view.</w:t>
      </w:r>
    </w:p>
    <w:p w14:paraId="00213D2C" w14:textId="6240F576" w:rsidR="0012458E" w:rsidRDefault="0012458E" w:rsidP="0012458E">
      <w:pPr>
        <w:pStyle w:val="Titolo2"/>
        <w:rPr>
          <w:lang w:val="en-GB"/>
        </w:rPr>
      </w:pPr>
      <w:r>
        <w:rPr>
          <w:lang w:val="en-GB"/>
        </w:rPr>
        <w:t>H9 – Help users recognize, diagnose and recover from errors</w:t>
      </w:r>
    </w:p>
    <w:p w14:paraId="623117D9" w14:textId="1FB1E8CA" w:rsidR="0012458E" w:rsidRDefault="0012458E" w:rsidP="0012458E">
      <w:pPr>
        <w:ind w:firstLine="284"/>
        <w:rPr>
          <w:lang w:val="en-GB"/>
        </w:rPr>
      </w:pPr>
      <w:r>
        <w:rPr>
          <w:lang w:val="en-GB"/>
        </w:rPr>
        <w:t>This principle has been taken into account, since “Apply now” page and “Contact us” pop-up help users to prevent errors while compiling fields by showing (in red) which field has been filled wrongly</w:t>
      </w:r>
      <w:r w:rsidR="007628BD">
        <w:rPr>
          <w:lang w:val="en-GB"/>
        </w:rPr>
        <w:t>.</w:t>
      </w:r>
    </w:p>
    <w:p w14:paraId="2E462173" w14:textId="3F815ECA" w:rsidR="007628BD" w:rsidRDefault="007628BD" w:rsidP="0012458E">
      <w:pPr>
        <w:ind w:firstLine="284"/>
        <w:rPr>
          <w:lang w:val="en-GB"/>
        </w:rPr>
      </w:pPr>
      <w:r>
        <w:rPr>
          <w:lang w:val="en-GB"/>
        </w:rPr>
        <w:t>However, there are 2 problems on other pages:</w:t>
      </w:r>
    </w:p>
    <w:p w14:paraId="6321388E" w14:textId="65B107D6" w:rsidR="007628BD" w:rsidRDefault="007628BD" w:rsidP="007628BD">
      <w:pPr>
        <w:pStyle w:val="Paragrafoelenco"/>
        <w:numPr>
          <w:ilvl w:val="0"/>
          <w:numId w:val="31"/>
        </w:numPr>
        <w:rPr>
          <w:lang w:val="en-GB"/>
        </w:rPr>
      </w:pPr>
      <w:r>
        <w:rPr>
          <w:lang w:val="en-GB"/>
        </w:rPr>
        <w:t>If a user inserts an invalid email in the field on the “Subscribe” section on the bottom of every page, the system shows the generic error “</w:t>
      </w:r>
      <w:r w:rsidRPr="007628BD">
        <w:rPr>
          <w:lang w:val="en-GB"/>
        </w:rPr>
        <w:t>One or more fields have an error. Please check and try again</w:t>
      </w:r>
      <w:r>
        <w:rPr>
          <w:lang w:val="en-GB"/>
        </w:rPr>
        <w:t>”, saying “One or more” even if the filed to fill is only one (this problem have been considered minimally, since it isn’t a serious problem at all).</w:t>
      </w:r>
    </w:p>
    <w:p w14:paraId="6B5A22F3" w14:textId="5D0C73E5" w:rsidR="007628BD" w:rsidRDefault="007628BD" w:rsidP="007628BD">
      <w:pPr>
        <w:pStyle w:val="Paragrafoelenco"/>
        <w:numPr>
          <w:ilvl w:val="0"/>
          <w:numId w:val="31"/>
        </w:numPr>
        <w:rPr>
          <w:lang w:val="en-GB"/>
        </w:rPr>
      </w:pPr>
      <w:r>
        <w:rPr>
          <w:lang w:val="en-GB"/>
        </w:rPr>
        <w:t xml:space="preserve">Few links in some pages (such as the </w:t>
      </w:r>
      <w:r w:rsidR="00EE1E6C">
        <w:rPr>
          <w:lang w:val="en-GB"/>
        </w:rPr>
        <w:t xml:space="preserve">button “Learn more” referred to “IT &amp; computer science internship in Italy” on the bottom of </w:t>
      </w:r>
      <w:r>
        <w:rPr>
          <w:lang w:val="en-GB"/>
        </w:rPr>
        <w:t>“Career Field – IT and Computer Science internship”</w:t>
      </w:r>
      <w:r w:rsidR="00EE1E6C">
        <w:rPr>
          <w:lang w:val="en-GB"/>
        </w:rPr>
        <w:t xml:space="preserve"> page</w:t>
      </w:r>
      <w:r>
        <w:rPr>
          <w:lang w:val="en-GB"/>
        </w:rPr>
        <w:t>) bring users to a</w:t>
      </w:r>
      <w:r w:rsidR="00EE1E6C">
        <w:rPr>
          <w:lang w:val="en-GB"/>
        </w:rPr>
        <w:t>n “Error 404”</w:t>
      </w:r>
      <w:r>
        <w:rPr>
          <w:lang w:val="en-GB"/>
        </w:rPr>
        <w:t xml:space="preserve"> page like the one shown in Figure 4</w:t>
      </w:r>
      <w:r w:rsidR="00EE1E6C">
        <w:rPr>
          <w:lang w:val="en-GB"/>
        </w:rPr>
        <w:t xml:space="preserve"> (that is, some links bring to a not existing page).</w:t>
      </w:r>
    </w:p>
    <w:p w14:paraId="0ADAD094" w14:textId="092AC312" w:rsidR="00EE1E6C" w:rsidRDefault="00EE1E6C" w:rsidP="00EE1E6C">
      <w:pPr>
        <w:ind w:firstLine="284"/>
        <w:rPr>
          <w:lang w:val="en-GB"/>
        </w:rPr>
      </w:pPr>
      <w:r>
        <w:rPr>
          <w:lang w:val="en-GB"/>
        </w:rPr>
        <w:t>We remark that we obviously considered the second problem much more than the first one for the evaluation of this heuristic.</w:t>
      </w:r>
    </w:p>
    <w:p w14:paraId="5CC7E952" w14:textId="77777777" w:rsidR="001943DB" w:rsidRDefault="001943DB" w:rsidP="00EE1E6C">
      <w:pPr>
        <w:ind w:firstLine="284"/>
        <w:rPr>
          <w:lang w:val="en-GB"/>
        </w:rPr>
      </w:pPr>
    </w:p>
    <w:p w14:paraId="7A3C9528" w14:textId="4B12CE11" w:rsidR="00EE1E6C" w:rsidRDefault="001943DB" w:rsidP="001943DB">
      <w:pPr>
        <w:rPr>
          <w:lang w:val="en-GB"/>
        </w:rPr>
      </w:pPr>
      <w:r>
        <w:rPr>
          <w:noProof/>
        </w:rPr>
        <mc:AlternateContent>
          <mc:Choice Requires="wps">
            <w:drawing>
              <wp:anchor distT="0" distB="0" distL="114300" distR="114300" simplePos="0" relativeHeight="251651072" behindDoc="1" locked="0" layoutInCell="1" allowOverlap="1" wp14:anchorId="596B4487" wp14:editId="6892FA59">
                <wp:simplePos x="0" y="0"/>
                <wp:positionH relativeFrom="column">
                  <wp:posOffset>1173026</wp:posOffset>
                </wp:positionH>
                <wp:positionV relativeFrom="paragraph">
                  <wp:posOffset>2058217</wp:posOffset>
                </wp:positionV>
                <wp:extent cx="3931920" cy="236279"/>
                <wp:effectExtent l="0" t="0" r="0" b="0"/>
                <wp:wrapNone/>
                <wp:docPr id="134057048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920" cy="236279"/>
                        </a:xfrm>
                        <a:prstGeom prst="rect">
                          <a:avLst/>
                        </a:prstGeom>
                        <a:solidFill>
                          <a:srgbClr val="FFFFFF"/>
                        </a:solidFill>
                        <a:ln w="9525">
                          <a:noFill/>
                          <a:miter lim="800000"/>
                          <a:headEnd/>
                          <a:tailEnd/>
                        </a:ln>
                      </wps:spPr>
                      <wps:txbx>
                        <w:txbxContent>
                          <w:p w14:paraId="5EA19117" w14:textId="060BF939" w:rsidR="001943DB" w:rsidRPr="002F4265" w:rsidRDefault="001943DB" w:rsidP="001943DB">
                            <w:pPr>
                              <w:rPr>
                                <w:lang w:val="en-GB"/>
                              </w:rPr>
                            </w:pPr>
                            <w:r w:rsidRPr="002F4265">
                              <w:rPr>
                                <w:sz w:val="18"/>
                                <w:szCs w:val="18"/>
                                <w:lang w:val="en-GB"/>
                              </w:rPr>
                              <w:t xml:space="preserve">Figure </w:t>
                            </w:r>
                            <w:r>
                              <w:rPr>
                                <w:sz w:val="18"/>
                                <w:szCs w:val="18"/>
                                <w:lang w:val="en-GB"/>
                              </w:rPr>
                              <w:t>4</w:t>
                            </w:r>
                            <w:r>
                              <w:rPr>
                                <w:sz w:val="18"/>
                                <w:szCs w:val="18"/>
                                <w:lang w:val="en-GB"/>
                              </w:rPr>
                              <w:t xml:space="preserve">: </w:t>
                            </w:r>
                            <w:r>
                              <w:rPr>
                                <w:sz w:val="18"/>
                                <w:szCs w:val="18"/>
                                <w:lang w:val="en-GB"/>
                              </w:rPr>
                              <w:t>“Learn more” button is linked to a not existing page (“Error 404”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6B4487" id="_x0000_s1040" type="#_x0000_t202" style="position:absolute;left:0;text-align:left;margin-left:92.35pt;margin-top:162.05pt;width:309.6pt;height:1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" stroked="f">
                <v:textbox>
                  <w:txbxContent>
                    <w:p w14:paraId="5EA19117" w14:textId="060BF939" w:rsidR="001943DB" w:rsidRPr="002F4265" w:rsidRDefault="001943DB" w:rsidP="001943DB">
                      <w:pPr>
                        <w:rPr>
                          <w:lang w:val="en-GB"/>
                        </w:rPr>
                      </w:pPr>
                      <w:r w:rsidRPr="002F4265">
                        <w:rPr>
                          <w:sz w:val="18"/>
                          <w:szCs w:val="18"/>
                          <w:lang w:val="en-GB"/>
                        </w:rPr>
                        <w:t xml:space="preserve">Figure </w:t>
                      </w:r>
                      <w:r>
                        <w:rPr>
                          <w:sz w:val="18"/>
                          <w:szCs w:val="18"/>
                          <w:lang w:val="en-GB"/>
                        </w:rPr>
                        <w:t>4</w:t>
                      </w:r>
                      <w:r>
                        <w:rPr>
                          <w:sz w:val="18"/>
                          <w:szCs w:val="18"/>
                          <w:lang w:val="en-GB"/>
                        </w:rPr>
                        <w:t xml:space="preserve">: </w:t>
                      </w:r>
                      <w:r>
                        <w:rPr>
                          <w:sz w:val="18"/>
                          <w:szCs w:val="18"/>
                          <w:lang w:val="en-GB"/>
                        </w:rPr>
                        <w:t>“Learn more” button is linked to a not existing page (“Error 404” page)</w:t>
                      </w:r>
                    </w:p>
                  </w:txbxContent>
                </v:textbox>
              </v:shape>
            </w:pict>
          </mc:Fallback>
        </mc:AlternateContent>
      </w:r>
      <w:r>
        <w:rPr>
          <w:noProof/>
          <w:lang w:val="en-GB"/>
        </w:rPr>
        <mc:AlternateContent>
          <mc:Choice Requires="wpg">
            <w:drawing>
              <wp:inline distT="0" distB="0" distL="0" distR="0" wp14:anchorId="15C505C5" wp14:editId="4B17E559">
                <wp:extent cx="5936615" cy="2083435"/>
                <wp:effectExtent l="0" t="0" r="26035" b="12065"/>
                <wp:docPr id="1388552593" name="Gruppo 26"/>
                <wp:cNvGraphicFramePr/>
                <a:graphic xmlns:a="http://schemas.openxmlformats.org/drawingml/2006/main">
                  <a:graphicData uri="http://schemas.microsoft.com/office/word/2010/wordprocessingGroup">
                    <wpg:wgp>
                      <wpg:cNvGrpSpPr/>
                      <wpg:grpSpPr>
                        <a:xfrm>
                          <a:off x="0" y="0"/>
                          <a:ext cx="5936615" cy="2083435"/>
                          <a:chOff x="0" y="0"/>
                          <a:chExt cx="5937068" cy="2083526"/>
                        </a:xfrm>
                      </wpg:grpSpPr>
                      <pic:pic xmlns:pic="http://schemas.openxmlformats.org/drawingml/2006/picture">
                        <pic:nvPicPr>
                          <pic:cNvPr id="1243711384" name="Immagine 1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45720" y="60960"/>
                            <a:ext cx="1642110" cy="1943735"/>
                          </a:xfrm>
                          <a:prstGeom prst="rect">
                            <a:avLst/>
                          </a:prstGeom>
                        </pic:spPr>
                      </pic:pic>
                      <pic:pic xmlns:pic="http://schemas.openxmlformats.org/drawingml/2006/picture">
                        <pic:nvPicPr>
                          <pic:cNvPr id="1546655894" name="Immagine 20" descr="Immagine che contiene testo&#10;&#10;Descrizione generata automaticamente"/>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302873" y="125730"/>
                            <a:ext cx="3520440" cy="1838325"/>
                          </a:xfrm>
                          <a:prstGeom prst="rect">
                            <a:avLst/>
                          </a:prstGeom>
                          <a:ln w="3175">
                            <a:solidFill>
                              <a:schemeClr val="tx1"/>
                            </a:solidFill>
                          </a:ln>
                        </pic:spPr>
                      </pic:pic>
                      <wps:wsp>
                        <wps:cNvPr id="220760177" name="Ovale 23"/>
                        <wps:cNvSpPr/>
                        <wps:spPr>
                          <a:xfrm>
                            <a:off x="84908" y="1763486"/>
                            <a:ext cx="431074" cy="178798"/>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3416314" name="Connettore curvo 24"/>
                        <wps:cNvCnPr>
                          <a:stCxn id="220760177" idx="6"/>
                          <a:endCxn id="1546655894" idx="1"/>
                        </wps:cNvCnPr>
                        <wps:spPr>
                          <a:xfrm flipV="1">
                            <a:off x="515943" y="1044848"/>
                            <a:ext cx="1786754" cy="807956"/>
                          </a:xfrm>
                          <a:prstGeom prst="curvedConnector3">
                            <a:avLst>
                              <a:gd name="adj1" fmla="val 50000"/>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1662081533" name="Rettangolo 25"/>
                        <wps:cNvSpPr/>
                        <wps:spPr>
                          <a:xfrm>
                            <a:off x="0" y="0"/>
                            <a:ext cx="5937068" cy="208352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676E4E9" id="Gruppo 26" o:spid="_x0000_s1026" style="width:467.45pt;height:164.05pt;mso-position-horizontal-relative:char;mso-position-vertical-relative:line" coordsize="59370,20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">
                <v:shape id="Immagine 19" o:spid="_x0000_s1027" type="#_x0000_t75" style="position:absolute;left:457;top:609;width:16421;height:19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">
                  <v:imagedata r:id="rId23" o:title=""/>
                </v:shape>
                <v:shape id="Immagine 20" o:spid="_x0000_s1028" type="#_x0000_t75" alt="Immagine che contiene testo&#10;&#10;Descrizione generata automaticamente" style="position:absolute;left:23028;top:1257;width:35205;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" stroked="t" strokecolor="black [3213]" strokeweight=".25pt">
                  <v:imagedata r:id="rId24" o:title="Immagine che contiene testo&#10;&#10;Descrizione generata automaticamente"/>
                  <v:path arrowok="t"/>
                </v:shape>
                <v:oval id="Ovale 23" o:spid="_x0000_s1029" style="position:absolute;left:849;top:17634;width:4310;height:1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" filled="f" strokecolor="red" strokeweight="1p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ttore curvo 24" o:spid="_x0000_s1030" type="#_x0000_t38" style="position:absolute;left:5159;top:10448;width:17867;height:80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" adj="10800" strokecolor="red" strokeweight="1.5pt">
                  <v:stroke endarrow="block" joinstyle="miter"/>
                </v:shape>
                <v:rect id="Rettangolo 25" o:spid="_x0000_s1031" style="position:absolute;width:59370;height:20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" filled="f" strokecolor="black [3200]">
                  <v:stroke joinstyle="round"/>
                </v:rect>
                <w10:anchorlock/>
              </v:group>
            </w:pict>
          </mc:Fallback>
        </mc:AlternateContent>
      </w:r>
    </w:p>
    <w:p w14:paraId="14AB7A8A" w14:textId="49729033" w:rsidR="001943DB" w:rsidRPr="001943DB" w:rsidRDefault="001943DB" w:rsidP="001943DB">
      <w:pPr>
        <w:ind w:firstLine="284"/>
        <w:jc w:val="center"/>
        <w:rPr>
          <w:lang w:val="en-GB"/>
        </w:rPr>
      </w:pPr>
    </w:p>
    <w:p w14:paraId="20750B22" w14:textId="0F2A4DC2" w:rsidR="00EE1E6C" w:rsidRDefault="001943DB" w:rsidP="001943DB">
      <w:pPr>
        <w:pStyle w:val="Titolo2"/>
        <w:rPr>
          <w:lang w:val="en-GB"/>
        </w:rPr>
      </w:pPr>
      <w:r>
        <w:rPr>
          <w:lang w:val="en-GB"/>
        </w:rPr>
        <w:t>H10 – Help and documentation</w:t>
      </w:r>
    </w:p>
    <w:p w14:paraId="416C56AB" w14:textId="37ADB328" w:rsidR="001943DB" w:rsidRDefault="001943DB" w:rsidP="001943DB">
      <w:pPr>
        <w:ind w:firstLine="284"/>
        <w:rPr>
          <w:lang w:val="en-GB"/>
        </w:rPr>
      </w:pPr>
      <w:r>
        <w:rPr>
          <w:lang w:val="en-GB"/>
        </w:rPr>
        <w:t xml:space="preserve">The website has lot of page and lot of information, but there isn’t any type of guide/help page to help users </w:t>
      </w:r>
      <w:r w:rsidR="00796D75">
        <w:rPr>
          <w:lang w:val="en-GB"/>
        </w:rPr>
        <w:t>to orient themselves while navigating. This fact can be a great problem (especially for users that are impractical on using websites): in fact, a user who is searching for a specific information on the website could get nervous after spending lot of time navigating among pages without finding what he/she is searching for and, eventually, he/she could also give up and choose another website to retrieve that information. Some type of “user-guide” page would help to avoid situations like the one just described.</w:t>
      </w:r>
    </w:p>
    <w:p w14:paraId="48D7A87D" w14:textId="4256C15D" w:rsidR="001A37DE" w:rsidRDefault="001A37DE" w:rsidP="001A37DE">
      <w:pPr>
        <w:pStyle w:val="Titolo2"/>
        <w:rPr>
          <w:lang w:val="en-GB"/>
        </w:rPr>
      </w:pPr>
      <w:r>
        <w:rPr>
          <w:lang w:val="en-GB"/>
        </w:rPr>
        <w:lastRenderedPageBreak/>
        <w:t>C1 – Information overload</w:t>
      </w:r>
    </w:p>
    <w:p w14:paraId="11DFBC50" w14:textId="50040C69" w:rsidR="001A37DE" w:rsidRDefault="001A37DE" w:rsidP="001A37DE">
      <w:pPr>
        <w:ind w:firstLine="284"/>
        <w:rPr>
          <w:lang w:val="en-GB"/>
        </w:rPr>
      </w:pPr>
      <w:r>
        <w:rPr>
          <w:lang w:val="en-GB"/>
        </w:rPr>
        <w:t>Some pages (such as home page and “Career field – IT &amp; Computer Science internship” page) contain too much information, making a single page too dispersive.</w:t>
      </w:r>
    </w:p>
    <w:p w14:paraId="3E857BEF" w14:textId="28FFBD9B" w:rsidR="001A37DE" w:rsidRDefault="001A37DE" w:rsidP="001A37DE">
      <w:pPr>
        <w:ind w:firstLine="284"/>
        <w:rPr>
          <w:lang w:val="en-GB"/>
        </w:rPr>
      </w:pPr>
      <w:r>
        <w:rPr>
          <w:lang w:val="en-GB"/>
        </w:rPr>
        <w:t xml:space="preserve">Moreover, these </w:t>
      </w:r>
      <w:r w:rsidR="00651FCA">
        <w:rPr>
          <w:lang w:val="en-GB"/>
        </w:rPr>
        <w:t>data</w:t>
      </w:r>
      <w:r>
        <w:rPr>
          <w:lang w:val="en-GB"/>
        </w:rPr>
        <w:t xml:space="preserve"> are often unnecessarily duplicated: the same information can be found in many pages of the website</w:t>
      </w:r>
      <w:r w:rsidR="001A5BC9">
        <w:rPr>
          <w:lang w:val="en-GB"/>
        </w:rPr>
        <w:t>: for example, as show</w:t>
      </w:r>
      <w:r w:rsidR="00651FCA">
        <w:rPr>
          <w:lang w:val="en-GB"/>
        </w:rPr>
        <w:t>n</w:t>
      </w:r>
      <w:r w:rsidR="001A5BC9">
        <w:rPr>
          <w:lang w:val="en-GB"/>
        </w:rPr>
        <w:t xml:space="preserve"> in Figure 5, home page and </w:t>
      </w:r>
      <w:r w:rsidR="001A5BC9">
        <w:rPr>
          <w:lang w:val="en-GB"/>
        </w:rPr>
        <w:t>“Career field – IT &amp; Computer Science internship” page</w:t>
      </w:r>
      <w:r w:rsidR="001A5BC9">
        <w:rPr>
          <w:lang w:val="en-GB"/>
        </w:rPr>
        <w:t xml:space="preserve"> both contain </w:t>
      </w:r>
      <w:proofErr w:type="gramStart"/>
      <w:r w:rsidR="00651FCA">
        <w:rPr>
          <w:lang w:val="en-GB"/>
        </w:rPr>
        <w:t>exactly the same</w:t>
      </w:r>
      <w:proofErr w:type="gramEnd"/>
      <w:r w:rsidR="00651FCA">
        <w:rPr>
          <w:lang w:val="en-GB"/>
        </w:rPr>
        <w:t xml:space="preserve"> texts, boxes and links about the provided programs.</w:t>
      </w:r>
    </w:p>
    <w:p w14:paraId="02E02D38" w14:textId="77777777" w:rsidR="00271BD2" w:rsidRDefault="00271BD2" w:rsidP="001A37DE">
      <w:pPr>
        <w:ind w:firstLine="284"/>
        <w:rPr>
          <w:lang w:val="en-GB"/>
        </w:rPr>
      </w:pPr>
    </w:p>
    <w:p w14:paraId="64A1D059" w14:textId="6F041019" w:rsidR="00651FCA" w:rsidRDefault="00271BD2" w:rsidP="00271BD2">
      <w:pPr>
        <w:jc w:val="center"/>
        <w:rPr>
          <w:lang w:val="en-GB"/>
        </w:rPr>
      </w:pPr>
      <w:r>
        <w:rPr>
          <w:noProof/>
        </w:rPr>
        <mc:AlternateContent>
          <mc:Choice Requires="wps">
            <w:drawing>
              <wp:anchor distT="0" distB="0" distL="114300" distR="114300" simplePos="0" relativeHeight="251655168" behindDoc="1" locked="0" layoutInCell="1" allowOverlap="1" wp14:anchorId="5A050C0F" wp14:editId="7CD70AD2">
                <wp:simplePos x="0" y="0"/>
                <wp:positionH relativeFrom="column">
                  <wp:posOffset>1379582</wp:posOffset>
                </wp:positionH>
                <wp:positionV relativeFrom="paragraph">
                  <wp:posOffset>2238103</wp:posOffset>
                </wp:positionV>
                <wp:extent cx="3096986" cy="236279"/>
                <wp:effectExtent l="0" t="0" r="8255" b="0"/>
                <wp:wrapNone/>
                <wp:docPr id="7647807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6986" cy="236279"/>
                        </a:xfrm>
                        <a:prstGeom prst="rect">
                          <a:avLst/>
                        </a:prstGeom>
                        <a:solidFill>
                          <a:srgbClr val="FFFFFF"/>
                        </a:solidFill>
                        <a:ln w="9525">
                          <a:noFill/>
                          <a:miter lim="800000"/>
                          <a:headEnd/>
                          <a:tailEnd/>
                        </a:ln>
                      </wps:spPr>
                      <wps:txbx>
                        <w:txbxContent>
                          <w:p w14:paraId="6D33740A" w14:textId="049F376A" w:rsidR="00271BD2" w:rsidRPr="002F4265" w:rsidRDefault="00271BD2" w:rsidP="00271BD2">
                            <w:pPr>
                              <w:rPr>
                                <w:lang w:val="en-GB"/>
                              </w:rPr>
                            </w:pPr>
                            <w:r w:rsidRPr="002F4265">
                              <w:rPr>
                                <w:sz w:val="18"/>
                                <w:szCs w:val="18"/>
                                <w:lang w:val="en-GB"/>
                              </w:rPr>
                              <w:t xml:space="preserve">Figure </w:t>
                            </w:r>
                            <w:r>
                              <w:rPr>
                                <w:sz w:val="18"/>
                                <w:szCs w:val="18"/>
                                <w:lang w:val="en-GB"/>
                              </w:rPr>
                              <w:t>5: Identical content on 2 different pages of the websites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50C0F" id="_x0000_s1041" type="#_x0000_t202" style="position:absolute;left:0;text-align:left;margin-left:108.65pt;margin-top:176.25pt;width:243.85pt;height:18.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" stroked="f">
                <v:textbox>
                  <w:txbxContent>
                    <w:p w14:paraId="6D33740A" w14:textId="049F376A" w:rsidR="00271BD2" w:rsidRPr="002F4265" w:rsidRDefault="00271BD2" w:rsidP="00271BD2">
                      <w:pPr>
                        <w:rPr>
                          <w:lang w:val="en-GB"/>
                        </w:rPr>
                      </w:pPr>
                      <w:r w:rsidRPr="002F4265">
                        <w:rPr>
                          <w:sz w:val="18"/>
                          <w:szCs w:val="18"/>
                          <w:lang w:val="en-GB"/>
                        </w:rPr>
                        <w:t xml:space="preserve">Figure </w:t>
                      </w:r>
                      <w:r>
                        <w:rPr>
                          <w:sz w:val="18"/>
                          <w:szCs w:val="18"/>
                          <w:lang w:val="en-GB"/>
                        </w:rPr>
                        <w:t>5: Identical content on 2 different pages of the websites</w:t>
                      </w:r>
                    </w:p>
                  </w:txbxContent>
                </v:textbox>
              </v:shape>
            </w:pict>
          </mc:Fallback>
        </mc:AlternateContent>
      </w:r>
      <w:r>
        <w:rPr>
          <w:noProof/>
          <w:lang w:val="en-GB"/>
        </w:rPr>
        <mc:AlternateContent>
          <mc:Choice Requires="wpg">
            <w:drawing>
              <wp:inline distT="0" distB="0" distL="0" distR="0" wp14:anchorId="773064DB" wp14:editId="4EC7681A">
                <wp:extent cx="5761264" cy="2264377"/>
                <wp:effectExtent l="0" t="0" r="11430" b="22225"/>
                <wp:docPr id="199571282" name="Gruppo 50"/>
                <wp:cNvGraphicFramePr/>
                <a:graphic xmlns:a="http://schemas.openxmlformats.org/drawingml/2006/main">
                  <a:graphicData uri="http://schemas.microsoft.com/office/word/2010/wordprocessingGroup">
                    <wpg:wgp>
                      <wpg:cNvGrpSpPr/>
                      <wpg:grpSpPr>
                        <a:xfrm>
                          <a:off x="0" y="0"/>
                          <a:ext cx="5761264" cy="2264377"/>
                          <a:chOff x="0" y="0"/>
                          <a:chExt cx="7058805" cy="2774965"/>
                        </a:xfrm>
                      </wpg:grpSpPr>
                      <wpg:grpSp>
                        <wpg:cNvPr id="1515898232" name="Gruppo 47"/>
                        <wpg:cNvGrpSpPr/>
                        <wpg:grpSpPr>
                          <a:xfrm>
                            <a:off x="3538242" y="58993"/>
                            <a:ext cx="3466916" cy="2655570"/>
                            <a:chOff x="0" y="0"/>
                            <a:chExt cx="3466916" cy="2655570"/>
                          </a:xfrm>
                        </wpg:grpSpPr>
                        <wpg:grpSp>
                          <wpg:cNvPr id="1448997056" name="Gruppo 39"/>
                          <wpg:cNvGrpSpPr/>
                          <wpg:grpSpPr>
                            <a:xfrm>
                              <a:off x="157931" y="0"/>
                              <a:ext cx="3308985" cy="2655570"/>
                              <a:chOff x="0" y="-14287"/>
                              <a:chExt cx="3331845" cy="2714625"/>
                            </a:xfrm>
                          </wpg:grpSpPr>
                          <wps:wsp>
                            <wps:cNvPr id="593962536" name="Rettangolo 31"/>
                            <wps:cNvSpPr/>
                            <wps:spPr>
                              <a:xfrm>
                                <a:off x="0" y="-14287"/>
                                <a:ext cx="3331528" cy="2714625"/>
                              </a:xfrm>
                              <a:prstGeom prst="rect">
                                <a:avLst/>
                              </a:prstGeom>
                              <a:noFill/>
                              <a:ln w="31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54852465" name="Gruppo 38"/>
                            <wpg:cNvGrpSpPr/>
                            <wpg:grpSpPr>
                              <a:xfrm>
                                <a:off x="8573" y="0"/>
                                <a:ext cx="3323272" cy="2700338"/>
                                <a:chOff x="0" y="0"/>
                                <a:chExt cx="4742816" cy="3722733"/>
                              </a:xfrm>
                            </wpg:grpSpPr>
                            <pic:pic xmlns:pic="http://schemas.openxmlformats.org/drawingml/2006/picture">
                              <pic:nvPicPr>
                                <pic:cNvPr id="1959201696" name="Immagine 29" descr="Immagine che contiene Sito Web&#10;&#10;Descrizione generata automaticamente"/>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177" y="2268583"/>
                                  <a:ext cx="4740275" cy="1454150"/>
                                </a:xfrm>
                                <a:prstGeom prst="rect">
                                  <a:avLst/>
                                </a:prstGeom>
                              </pic:spPr>
                            </pic:pic>
                            <pic:pic xmlns:pic="http://schemas.openxmlformats.org/drawingml/2006/picture">
                              <pic:nvPicPr>
                                <pic:cNvPr id="909198510" name="Immagine 37" descr="Immagine che contiene Sito Web&#10;&#10;Descrizione generata automaticamente"/>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42816" cy="2292350"/>
                                </a:xfrm>
                                <a:prstGeom prst="rect">
                                  <a:avLst/>
                                </a:prstGeom>
                              </pic:spPr>
                            </pic:pic>
                          </wpg:grpSp>
                        </wpg:grpSp>
                        <pic:pic xmlns:pic="http://schemas.openxmlformats.org/drawingml/2006/picture">
                          <pic:nvPicPr>
                            <pic:cNvPr id="2081584465" name="Immagine 4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211914"/>
                              <a:ext cx="2044700" cy="149225"/>
                            </a:xfrm>
                            <a:prstGeom prst="rect">
                              <a:avLst/>
                            </a:prstGeom>
                            <a:ln w="12700">
                              <a:solidFill>
                                <a:srgbClr val="FF0000"/>
                              </a:solidFill>
                            </a:ln>
                          </pic:spPr>
                        </pic:pic>
                        <wps:wsp>
                          <wps:cNvPr id="964274060" name="Rettangolo 42"/>
                          <wps:cNvSpPr/>
                          <wps:spPr>
                            <a:xfrm>
                              <a:off x="341718" y="0"/>
                              <a:ext cx="873559" cy="79415"/>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4052743" name="Connettore a gomito 44"/>
                          <wps:cNvCnPr/>
                          <wps:spPr>
                            <a:xfrm>
                              <a:off x="1215277" y="43111"/>
                              <a:ext cx="340159" cy="155931"/>
                            </a:xfrm>
                            <a:prstGeom prst="bentConnector3">
                              <a:avLst>
                                <a:gd name="adj1" fmla="val 100314"/>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grpSp>
                      <wpg:grpSp>
                        <wpg:cNvPr id="160705621" name="Gruppo 46"/>
                        <wpg:cNvGrpSpPr/>
                        <wpg:grpSpPr>
                          <a:xfrm>
                            <a:off x="43111" y="56724"/>
                            <a:ext cx="3309139" cy="2658270"/>
                            <a:chOff x="0" y="0"/>
                            <a:chExt cx="3309139" cy="2658270"/>
                          </a:xfrm>
                        </wpg:grpSpPr>
                        <wpg:grpSp>
                          <wpg:cNvPr id="2012137181" name="Gruppo 35"/>
                          <wpg:cNvGrpSpPr/>
                          <wpg:grpSpPr>
                            <a:xfrm>
                              <a:off x="0" y="2269"/>
                              <a:ext cx="3309139" cy="2656001"/>
                              <a:chOff x="0" y="0"/>
                              <a:chExt cx="5740967" cy="4343400"/>
                            </a:xfrm>
                          </wpg:grpSpPr>
                          <wpg:grpSp>
                            <wpg:cNvPr id="1170571206" name="Gruppo 30"/>
                            <wpg:cNvGrpSpPr/>
                            <wpg:grpSpPr>
                              <a:xfrm>
                                <a:off x="0" y="0"/>
                                <a:ext cx="5740967" cy="4329113"/>
                                <a:chOff x="0" y="0"/>
                                <a:chExt cx="3390265" cy="2556691"/>
                              </a:xfrm>
                            </wpg:grpSpPr>
                            <pic:pic xmlns:pic="http://schemas.openxmlformats.org/drawingml/2006/picture">
                              <pic:nvPicPr>
                                <pic:cNvPr id="927971473" name="Immagine 2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89630" cy="1591310"/>
                                </a:xfrm>
                                <a:prstGeom prst="rect">
                                  <a:avLst/>
                                </a:prstGeom>
                              </pic:spPr>
                            </pic:pic>
                            <pic:pic xmlns:pic="http://schemas.openxmlformats.org/drawingml/2006/picture">
                              <pic:nvPicPr>
                                <pic:cNvPr id="304553261" name="Immagine 29" descr="Immagine che contiene Sito Web&#10;&#10;Descrizione generata automaticamente"/>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1576251"/>
                                  <a:ext cx="3390265" cy="980440"/>
                                </a:xfrm>
                                <a:prstGeom prst="rect">
                                  <a:avLst/>
                                </a:prstGeom>
                              </pic:spPr>
                            </pic:pic>
                          </wpg:grpSp>
                          <wps:wsp>
                            <wps:cNvPr id="1074136277" name="Rettangolo 31"/>
                            <wps:cNvSpPr/>
                            <wps:spPr>
                              <a:xfrm>
                                <a:off x="0" y="0"/>
                                <a:ext cx="5740400" cy="4343400"/>
                              </a:xfrm>
                              <a:prstGeom prst="rect">
                                <a:avLst/>
                              </a:prstGeom>
                              <a:noFill/>
                              <a:ln w="31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6986270" name="Rettangolo 42"/>
                          <wps:cNvSpPr/>
                          <wps:spPr>
                            <a:xfrm>
                              <a:off x="174712" y="0"/>
                              <a:ext cx="351692" cy="63532"/>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46318588" name="Immagine 4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98464" y="273176"/>
                              <a:ext cx="800735" cy="147955"/>
                            </a:xfrm>
                            <a:prstGeom prst="rect">
                              <a:avLst/>
                            </a:prstGeom>
                            <a:ln w="12700">
                              <a:solidFill>
                                <a:srgbClr val="FF0000"/>
                              </a:solidFill>
                            </a:ln>
                          </pic:spPr>
                        </pic:pic>
                        <wps:wsp>
                          <wps:cNvPr id="2104250068" name="Connettore a gomito 44"/>
                          <wps:cNvCnPr/>
                          <wps:spPr>
                            <a:xfrm>
                              <a:off x="526404" y="36304"/>
                              <a:ext cx="176980" cy="224629"/>
                            </a:xfrm>
                            <a:prstGeom prst="bentConnector3">
                              <a:avLst>
                                <a:gd name="adj1" fmla="val 100314"/>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grpSp>
                      <wps:wsp>
                        <wps:cNvPr id="693309888" name="Freccia bidirezionale orizzontale 48"/>
                        <wps:cNvSpPr/>
                        <wps:spPr>
                          <a:xfrm>
                            <a:off x="3370338" y="1541537"/>
                            <a:ext cx="312221" cy="100399"/>
                          </a:xfrm>
                          <a:prstGeom prst="lef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5581986" name="Rettangolo 49"/>
                        <wps:cNvSpPr/>
                        <wps:spPr>
                          <a:xfrm>
                            <a:off x="0" y="0"/>
                            <a:ext cx="7058805" cy="277496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8A876E2" id="Gruppo 50" o:spid="_x0000_s1026" style="width:453.65pt;height:178.3pt;mso-position-horizontal-relative:char;mso-position-vertical-relative:line" coordsize="70588,27749" o:gfxdata="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">
                <v:group id="Gruppo 47" o:spid="_x0000_s1027" style="position:absolute;left:35382;top:589;width:34669;height:26556" coordsize="34669,26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">
                  <v:group id="Gruppo 39" o:spid="_x0000_s1028" style="position:absolute;left:1579;width:33090;height:26555" coordorigin=",-142" coordsize="33318,27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">
                    <v:rect id="Rettangolo 31" o:spid="_x0000_s1029" style="position:absolute;top:-142;width:33315;height:2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" filled="f" strokecolor="black [3200]" strokeweight=".25pt">
                      <v:stroke joinstyle="round"/>
                    </v:rect>
                    <v:group id="Gruppo 38" o:spid="_x0000_s1030" style="position:absolute;left:85;width:33233;height:27003" coordsize="47428,37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">
                      <v:shape id="Immagine 29" o:spid="_x0000_s1031" type="#_x0000_t75" alt="Immagine che contiene Sito Web&#10;&#10;Descrizione generata automaticamente" style="position:absolute;left:21;top:22685;width:47403;height:14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">
                        <v:imagedata r:id="rId31" o:title="Immagine che contiene Sito Web&#10;&#10;Descrizione generata automaticamente"/>
                      </v:shape>
                      <v:shape id="Immagine 37" o:spid="_x0000_s1032" type="#_x0000_t75" alt="Immagine che contiene Sito Web&#10;&#10;Descrizione generata automaticamente" style="position:absolute;width:47428;height:22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">
                        <v:imagedata r:id="rId32" o:title="Immagine che contiene Sito Web&#10;&#10;Descrizione generata automaticamente"/>
                      </v:shape>
                    </v:group>
                  </v:group>
                  <v:shape id="Immagine 41" o:spid="_x0000_s1033" type="#_x0000_t75" style="position:absolute;top:2119;width:20447;height:1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" stroked="t" strokecolor="red" strokeweight="1pt">
                    <v:imagedata r:id="rId33" o:title=""/>
                    <v:path arrowok="t"/>
                  </v:shape>
                  <v:rect id="Rettangolo 42" o:spid="_x0000_s1034" style="position:absolute;left:3417;width:8735;height: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" filled="f" strokecolor="red" strokeweight="1pt">
                    <v:stroke joinstyle="round"/>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44" o:spid="_x0000_s1035" type="#_x0000_t34" style="position:absolute;left:12152;top:431;width:3402;height:155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" adj="21668" strokecolor="red" strokeweight="1.5pt">
                    <v:stroke endarrow="block"/>
                  </v:shape>
                </v:group>
                <v:group id="Gruppo 46" o:spid="_x0000_s1036" style="position:absolute;left:431;top:567;width:33091;height:26582" coordsize="33091,26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">
                  <v:group id="Gruppo 35" o:spid="_x0000_s1037" style="position:absolute;top:22;width:33091;height:26560" coordsize="57409,4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">
                    <v:group id="Gruppo 30" o:spid="_x0000_s1038" style="position:absolute;width:57409;height:43291" coordsize="33902,25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">
                      <v:shape id="Immagine 28" o:spid="_x0000_s1039" type="#_x0000_t75" style="position:absolute;width:33896;height:15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">
                        <v:imagedata r:id="rId34" o:title=""/>
                      </v:shape>
                      <v:shape id="Immagine 29" o:spid="_x0000_s1040" type="#_x0000_t75" alt="Immagine che contiene Sito Web&#10;&#10;Descrizione generata automaticamente" style="position:absolute;top:15762;width:33902;height:9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">
                        <v:imagedata r:id="rId35" o:title="Immagine che contiene Sito Web&#10;&#10;Descrizione generata automaticamente"/>
                      </v:shape>
                    </v:group>
                    <v:rect id="Rettangolo 31" o:spid="_x0000_s1041" style="position:absolute;width:57404;height:4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" filled="f" strokecolor="black [3200]" strokeweight=".25pt">
                      <v:stroke joinstyle="round"/>
                    </v:rect>
                  </v:group>
                  <v:rect id="Rettangolo 42" o:spid="_x0000_s1042" style="position:absolute;left:1747;width:3517;height: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" filled="f" strokecolor="red" strokeweight="1pt">
                    <v:stroke joinstyle="round"/>
                  </v:rect>
                  <v:shape id="Immagine 45" o:spid="_x0000_s1043" type="#_x0000_t75" style="position:absolute;left:984;top:2731;width:8007;height:1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" stroked="t" strokecolor="red" strokeweight="1pt">
                    <v:imagedata r:id="rId36" o:title=""/>
                    <v:path arrowok="t"/>
                  </v:shape>
                  <v:shape id="Connettore a gomito 44" o:spid="_x0000_s1044" type="#_x0000_t34" style="position:absolute;left:5264;top:363;width:1769;height:224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" adj="21668" strokecolor="red" strokeweight="1.5pt">
                    <v:stroke endarrow="block"/>
                  </v:shape>
                </v:group>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reccia bidirezionale orizzontale 48" o:spid="_x0000_s1045" type="#_x0000_t69" style="position:absolute;left:33703;top:15415;width:3122;height:1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" adj="3473" fillcolor="red" strokecolor="red" strokeweight="1pt"/>
                <v:rect id="Rettangolo 49" o:spid="_x0000_s1046" style="position:absolute;width:70588;height:27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" filled="f" strokecolor="black [3200]">
                  <v:stroke joinstyle="round"/>
                </v:rect>
                <w10:anchorlock/>
              </v:group>
            </w:pict>
          </mc:Fallback>
        </mc:AlternateContent>
      </w:r>
    </w:p>
    <w:p w14:paraId="0BF0591C" w14:textId="131D8856" w:rsidR="00651FCA" w:rsidRDefault="00651FCA" w:rsidP="001A37DE">
      <w:pPr>
        <w:ind w:firstLine="284"/>
        <w:rPr>
          <w:lang w:val="en-GB"/>
        </w:rPr>
      </w:pPr>
    </w:p>
    <w:p w14:paraId="486246E4" w14:textId="28C64AEF" w:rsidR="00271BD2" w:rsidRDefault="00271BD2" w:rsidP="00271BD2">
      <w:pPr>
        <w:pStyle w:val="Titolo2"/>
        <w:rPr>
          <w:lang w:val="en-GB"/>
        </w:rPr>
      </w:pPr>
      <w:r>
        <w:rPr>
          <w:lang w:val="en-GB"/>
        </w:rPr>
        <w:t>C2 – Consistency of Page Content Structure</w:t>
      </w:r>
    </w:p>
    <w:p w14:paraId="3DB6CC21" w14:textId="139399B1" w:rsidR="00271BD2" w:rsidRDefault="00271BD2" w:rsidP="00271BD2">
      <w:pPr>
        <w:ind w:firstLine="284"/>
        <w:rPr>
          <w:lang w:val="en-GB"/>
        </w:rPr>
      </w:pPr>
      <w:r>
        <w:rPr>
          <w:lang w:val="en-GB"/>
        </w:rPr>
        <w:t>In our opinion</w:t>
      </w:r>
      <w:r w:rsidR="00100CDB">
        <w:rPr>
          <w:lang w:val="en-GB"/>
        </w:rPr>
        <w:t>,</w:t>
      </w:r>
      <w:r>
        <w:rPr>
          <w:lang w:val="en-GB"/>
        </w:rPr>
        <w:t xml:space="preserve"> on the entire website</w:t>
      </w:r>
      <w:r w:rsidR="00100CDB">
        <w:rPr>
          <w:lang w:val="en-GB"/>
        </w:rPr>
        <w:t xml:space="preserve"> all the pages belonging to a certain category have the same types of elements organized in the same way. For example, all the “Career fields” pages are consistent and coherently organized from this point of view.</w:t>
      </w:r>
    </w:p>
    <w:p w14:paraId="472BCBD0" w14:textId="77BAF24A" w:rsidR="00100CDB" w:rsidRDefault="00100CDB" w:rsidP="00100CDB">
      <w:pPr>
        <w:pStyle w:val="Titolo2"/>
        <w:rPr>
          <w:lang w:val="en-GB"/>
        </w:rPr>
      </w:pPr>
      <w:r>
        <w:rPr>
          <w:lang w:val="en-GB"/>
        </w:rPr>
        <w:t>C3 – Content organization (Hierarchy)</w:t>
      </w:r>
    </w:p>
    <w:p w14:paraId="09DB4237" w14:textId="77777777" w:rsidR="008D30A2" w:rsidRDefault="00100CDB" w:rsidP="00100CDB">
      <w:pPr>
        <w:ind w:firstLine="284"/>
        <w:rPr>
          <w:lang w:val="en-GB"/>
        </w:rPr>
      </w:pPr>
      <w:r>
        <w:rPr>
          <w:lang w:val="en-GB"/>
        </w:rPr>
        <w:t>Despite that almost all the pages have a good overall content organization, there are few pages whose Content order could be better implemented</w:t>
      </w:r>
      <w:r w:rsidR="008D30A2">
        <w:rPr>
          <w:lang w:val="en-GB"/>
        </w:rPr>
        <w:t>.</w:t>
      </w:r>
    </w:p>
    <w:p w14:paraId="1922AC89" w14:textId="47BD696B" w:rsidR="00100CDB" w:rsidRDefault="008D30A2" w:rsidP="00100CDB">
      <w:pPr>
        <w:ind w:firstLine="284"/>
        <w:rPr>
          <w:lang w:val="en-GB"/>
        </w:rPr>
      </w:pPr>
      <w:r>
        <w:rPr>
          <w:lang w:val="en-GB"/>
        </w:rPr>
        <w:t>F</w:t>
      </w:r>
      <w:r w:rsidR="00100CDB">
        <w:rPr>
          <w:lang w:val="en-GB"/>
        </w:rPr>
        <w:t>or example, in the home page and in “Career fields – IT &amp; Computer Science internship” page, Sections which contains leading information (</w:t>
      </w:r>
      <w:r>
        <w:rPr>
          <w:lang w:val="en-GB"/>
        </w:rPr>
        <w:t xml:space="preserve">such as “How it works” section of the home page, </w:t>
      </w:r>
      <w:r w:rsidR="00100CDB">
        <w:rPr>
          <w:lang w:val="en-GB"/>
        </w:rPr>
        <w:t>which, empirically, many people would look for) should have placed before the ones containing secondary information (</w:t>
      </w:r>
      <w:r>
        <w:rPr>
          <w:lang w:val="en-GB"/>
        </w:rPr>
        <w:t xml:space="preserve">such as “Partner universities” section of the home page, </w:t>
      </w:r>
      <w:r w:rsidR="00100CDB">
        <w:rPr>
          <w:lang w:val="en-GB"/>
        </w:rPr>
        <w:t xml:space="preserve">which only few people </w:t>
      </w:r>
      <w:r>
        <w:rPr>
          <w:lang w:val="en-GB"/>
        </w:rPr>
        <w:t>would be interested in).</w:t>
      </w:r>
    </w:p>
    <w:p w14:paraId="65F44744" w14:textId="6A2EDC8D" w:rsidR="008D30A2" w:rsidRDefault="008D30A2" w:rsidP="008D30A2">
      <w:pPr>
        <w:pStyle w:val="Titolo2"/>
        <w:rPr>
          <w:lang w:val="en-GB"/>
        </w:rPr>
      </w:pPr>
      <w:r>
        <w:rPr>
          <w:lang w:val="en-GB"/>
        </w:rPr>
        <w:t>P1 – Text lay out</w:t>
      </w:r>
    </w:p>
    <w:p w14:paraId="3E504EE3" w14:textId="29EF3CD9" w:rsidR="008D30A2" w:rsidRDefault="008D30A2" w:rsidP="008D30A2">
      <w:pPr>
        <w:ind w:firstLine="284"/>
        <w:rPr>
          <w:lang w:val="en-GB"/>
        </w:rPr>
      </w:pPr>
      <w:r>
        <w:rPr>
          <w:lang w:val="en-GB"/>
        </w:rPr>
        <w:t>In general, this principle has been well satisfied in the entire website.</w:t>
      </w:r>
    </w:p>
    <w:p w14:paraId="03CF5BA8" w14:textId="1D538249" w:rsidR="008D30A2" w:rsidRDefault="008D30A2" w:rsidP="008D30A2">
      <w:pPr>
        <w:ind w:firstLine="284"/>
        <w:rPr>
          <w:lang w:val="en-GB"/>
        </w:rPr>
      </w:pPr>
      <w:r>
        <w:rPr>
          <w:lang w:val="en-GB"/>
        </w:rPr>
        <w:t xml:space="preserve">The only tiny remark we would </w:t>
      </w:r>
      <w:r w:rsidR="0056538D">
        <w:rPr>
          <w:lang w:val="en-GB"/>
        </w:rPr>
        <w:t xml:space="preserve">be </w:t>
      </w:r>
      <w:r>
        <w:rPr>
          <w:lang w:val="en-GB"/>
        </w:rPr>
        <w:t>that on few pages there are quite long texts devoid of any type of text-</w:t>
      </w:r>
      <w:r w:rsidR="0056538D">
        <w:rPr>
          <w:lang w:val="en-GB"/>
        </w:rPr>
        <w:t>formatting (bold, italic, etc.) which could bore users, but this is not a real problem, so we didn’t consider it for the evaluation.</w:t>
      </w:r>
    </w:p>
    <w:p w14:paraId="1FD9D912" w14:textId="4A96E701" w:rsidR="0056538D" w:rsidRDefault="0056538D" w:rsidP="0056538D">
      <w:pPr>
        <w:pStyle w:val="Titolo2"/>
        <w:rPr>
          <w:lang w:val="en-GB"/>
        </w:rPr>
      </w:pPr>
      <w:r>
        <w:rPr>
          <w:lang w:val="en-GB"/>
        </w:rPr>
        <w:t>P2 – Interaction placeholders-semiotics</w:t>
      </w:r>
    </w:p>
    <w:p w14:paraId="3BB74500" w14:textId="77777777" w:rsidR="007262A3" w:rsidRDefault="0056538D" w:rsidP="007262A3">
      <w:pPr>
        <w:ind w:firstLine="284"/>
        <w:rPr>
          <w:lang w:val="en-GB"/>
        </w:rPr>
      </w:pPr>
      <w:r>
        <w:rPr>
          <w:lang w:val="en-GB"/>
        </w:rPr>
        <w:t>In general, the interactive elements are totally intuitive, but we noticed that “Apply now” page is reachable from many</w:t>
      </w:r>
      <w:r w:rsidR="007262A3">
        <w:rPr>
          <w:lang w:val="en-GB"/>
        </w:rPr>
        <w:t xml:space="preserve"> buttons with different labels, as exemplified in Figure 6; a single label for every button linked to “Apply now” page would create less confusion.</w:t>
      </w:r>
    </w:p>
    <w:p w14:paraId="0093E66C" w14:textId="77777777" w:rsidR="007262A3" w:rsidRDefault="007262A3" w:rsidP="007262A3">
      <w:pPr>
        <w:ind w:firstLine="284"/>
        <w:rPr>
          <w:lang w:val="en-GB"/>
        </w:rPr>
      </w:pPr>
    </w:p>
    <w:p w14:paraId="715A86FE" w14:textId="13B52F52" w:rsidR="007262A3" w:rsidRDefault="00590078" w:rsidP="00590078">
      <w:pPr>
        <w:ind w:firstLine="284"/>
        <w:jc w:val="center"/>
        <w:rPr>
          <w:lang w:val="en-GB"/>
        </w:rPr>
      </w:pPr>
      <w:r>
        <w:rPr>
          <w:noProof/>
        </w:rPr>
        <w:lastRenderedPageBreak/>
        <mc:AlternateContent>
          <mc:Choice Requires="wps">
            <w:drawing>
              <wp:anchor distT="0" distB="0" distL="114300" distR="114300" simplePos="0" relativeHeight="251658240" behindDoc="1" locked="0" layoutInCell="1" allowOverlap="1" wp14:anchorId="7E608B93" wp14:editId="60C7286D">
                <wp:simplePos x="0" y="0"/>
                <wp:positionH relativeFrom="column">
                  <wp:posOffset>1204595</wp:posOffset>
                </wp:positionH>
                <wp:positionV relativeFrom="paragraph">
                  <wp:posOffset>1441450</wp:posOffset>
                </wp:positionV>
                <wp:extent cx="3290207" cy="236279"/>
                <wp:effectExtent l="0" t="0" r="5715" b="0"/>
                <wp:wrapNone/>
                <wp:docPr id="94820000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0207" cy="236279"/>
                        </a:xfrm>
                        <a:prstGeom prst="rect">
                          <a:avLst/>
                        </a:prstGeom>
                        <a:solidFill>
                          <a:srgbClr val="FFFFFF"/>
                        </a:solidFill>
                        <a:ln w="9525">
                          <a:noFill/>
                          <a:miter lim="800000"/>
                          <a:headEnd/>
                          <a:tailEnd/>
                        </a:ln>
                      </wps:spPr>
                      <wps:txbx>
                        <w:txbxContent>
                          <w:p w14:paraId="0675E561" w14:textId="063859C4" w:rsidR="00590078" w:rsidRPr="002F4265" w:rsidRDefault="00590078" w:rsidP="00590078">
                            <w:pPr>
                              <w:rPr>
                                <w:lang w:val="en-GB"/>
                              </w:rPr>
                            </w:pPr>
                            <w:r w:rsidRPr="002F4265">
                              <w:rPr>
                                <w:sz w:val="18"/>
                                <w:szCs w:val="18"/>
                                <w:lang w:val="en-GB"/>
                              </w:rPr>
                              <w:t xml:space="preserve">Figure </w:t>
                            </w:r>
                            <w:r>
                              <w:rPr>
                                <w:sz w:val="18"/>
                                <w:szCs w:val="18"/>
                                <w:lang w:val="en-GB"/>
                              </w:rPr>
                              <w:t>6: Many buttons which are all linked to “Apply now”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08B93" id="_x0000_s1042" type="#_x0000_t202" style="position:absolute;left:0;text-align:left;margin-left:94.85pt;margin-top:113.5pt;width:259.05pt;height:18.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" stroked="f">
                <v:textbox>
                  <w:txbxContent>
                    <w:p w14:paraId="0675E561" w14:textId="063859C4" w:rsidR="00590078" w:rsidRPr="002F4265" w:rsidRDefault="00590078" w:rsidP="00590078">
                      <w:pPr>
                        <w:rPr>
                          <w:lang w:val="en-GB"/>
                        </w:rPr>
                      </w:pPr>
                      <w:r w:rsidRPr="002F4265">
                        <w:rPr>
                          <w:sz w:val="18"/>
                          <w:szCs w:val="18"/>
                          <w:lang w:val="en-GB"/>
                        </w:rPr>
                        <w:t xml:space="preserve">Figure </w:t>
                      </w:r>
                      <w:r>
                        <w:rPr>
                          <w:sz w:val="18"/>
                          <w:szCs w:val="18"/>
                          <w:lang w:val="en-GB"/>
                        </w:rPr>
                        <w:t>6: Many buttons which are all linked to “Apply now” page</w:t>
                      </w:r>
                    </w:p>
                  </w:txbxContent>
                </v:textbox>
              </v:shape>
            </w:pict>
          </mc:Fallback>
        </mc:AlternateContent>
      </w:r>
      <w:r>
        <w:rPr>
          <w:noProof/>
          <w:lang w:val="en-GB"/>
        </w:rPr>
        <mc:AlternateContent>
          <mc:Choice Requires="wpg">
            <w:drawing>
              <wp:inline distT="0" distB="0" distL="0" distR="0" wp14:anchorId="4C3ACF79" wp14:editId="5241A778">
                <wp:extent cx="5205820" cy="1475014"/>
                <wp:effectExtent l="0" t="0" r="13970" b="11430"/>
                <wp:docPr id="1275860972" name="Gruppo 62"/>
                <wp:cNvGraphicFramePr/>
                <a:graphic xmlns:a="http://schemas.openxmlformats.org/drawingml/2006/main">
                  <a:graphicData uri="http://schemas.microsoft.com/office/word/2010/wordprocessingGroup">
                    <wpg:wgp>
                      <wpg:cNvGrpSpPr/>
                      <wpg:grpSpPr>
                        <a:xfrm>
                          <a:off x="0" y="0"/>
                          <a:ext cx="5205820" cy="1475014"/>
                          <a:chOff x="0" y="0"/>
                          <a:chExt cx="5205820" cy="1475014"/>
                        </a:xfrm>
                      </wpg:grpSpPr>
                      <pic:pic xmlns:pic="http://schemas.openxmlformats.org/drawingml/2006/picture">
                        <pic:nvPicPr>
                          <pic:cNvPr id="394857602" name="Immagine 5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1581150" y="759278"/>
                            <a:ext cx="1496695" cy="190500"/>
                          </a:xfrm>
                          <a:prstGeom prst="rect">
                            <a:avLst/>
                          </a:prstGeom>
                          <a:ln w="3175">
                            <a:solidFill>
                              <a:schemeClr val="tx1"/>
                            </a:solidFill>
                          </a:ln>
                        </pic:spPr>
                      </pic:pic>
                      <wpg:grpSp>
                        <wpg:cNvPr id="985541127" name="Gruppo 57"/>
                        <wpg:cNvGrpSpPr/>
                        <wpg:grpSpPr>
                          <a:xfrm>
                            <a:off x="3216728" y="51707"/>
                            <a:ext cx="1975757" cy="1382485"/>
                            <a:chOff x="0" y="0"/>
                            <a:chExt cx="1975757" cy="1382485"/>
                          </a:xfrm>
                        </wpg:grpSpPr>
                        <pic:pic xmlns:pic="http://schemas.openxmlformats.org/drawingml/2006/picture">
                          <pic:nvPicPr>
                            <pic:cNvPr id="2016093835" name="Immagine 54" descr="Immagine che contiene testo&#10;&#10;Descrizione generata automaticamente"/>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07521" y="250371"/>
                              <a:ext cx="1349375" cy="407670"/>
                            </a:xfrm>
                            <a:prstGeom prst="rect">
                              <a:avLst/>
                            </a:prstGeom>
                          </pic:spPr>
                        </pic:pic>
                        <pic:pic xmlns:pic="http://schemas.openxmlformats.org/drawingml/2006/picture">
                          <pic:nvPicPr>
                            <pic:cNvPr id="918560925" name="Immagine 5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307521" y="595992"/>
                              <a:ext cx="1344295" cy="413385"/>
                            </a:xfrm>
                            <a:prstGeom prst="rect">
                              <a:avLst/>
                            </a:prstGeom>
                          </pic:spPr>
                        </pic:pic>
                        <pic:pic xmlns:pic="http://schemas.openxmlformats.org/drawingml/2006/picture">
                          <pic:nvPicPr>
                            <pic:cNvPr id="1018671429" name="Immagine 101867142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340543" y="976993"/>
                              <a:ext cx="1311275" cy="386080"/>
                            </a:xfrm>
                            <a:prstGeom prst="rect">
                              <a:avLst/>
                            </a:prstGeom>
                          </pic:spPr>
                        </pic:pic>
                        <wps:wsp>
                          <wps:cNvPr id="208894914" name="Casella di testo 2"/>
                          <wps:cNvSpPr txBox="1">
                            <a:spLocks noChangeArrowheads="1"/>
                          </wps:cNvSpPr>
                          <wps:spPr bwMode="auto">
                            <a:xfrm>
                              <a:off x="0" y="0"/>
                              <a:ext cx="1975757" cy="236279"/>
                            </a:xfrm>
                            <a:prstGeom prst="rect">
                              <a:avLst/>
                            </a:prstGeom>
                            <a:solidFill>
                              <a:srgbClr val="FFFFFF"/>
                            </a:solidFill>
                            <a:ln w="9525">
                              <a:noFill/>
                              <a:miter lim="800000"/>
                              <a:headEnd/>
                              <a:tailEnd/>
                            </a:ln>
                          </wps:spPr>
                          <wps:txbx>
                            <w:txbxContent>
                              <w:p w14:paraId="41613A3C" w14:textId="11B8925C" w:rsidR="00590078" w:rsidRPr="002F4265" w:rsidRDefault="00590078" w:rsidP="00590078">
                                <w:pPr>
                                  <w:rPr>
                                    <w:lang w:val="en-GB"/>
                                  </w:rPr>
                                </w:pPr>
                                <w:r>
                                  <w:rPr>
                                    <w:sz w:val="18"/>
                                    <w:szCs w:val="18"/>
                                    <w:lang w:val="en-GB"/>
                                  </w:rPr>
                                  <w:t xml:space="preserve">In </w:t>
                                </w:r>
                                <w:r>
                                  <w:rPr>
                                    <w:sz w:val="18"/>
                                    <w:szCs w:val="18"/>
                                    <w:lang w:val="en-GB"/>
                                  </w:rPr>
                                  <w:t>“University/College students” page:</w:t>
                                </w:r>
                              </w:p>
                            </w:txbxContent>
                          </wps:txbx>
                          <wps:bodyPr rot="0" vert="horz" wrap="square" lIns="91440" tIns="45720" rIns="91440" bIns="45720" anchor="t" anchorCtr="0">
                            <a:noAutofit/>
                          </wps:bodyPr>
                        </wps:wsp>
                        <wps:wsp>
                          <wps:cNvPr id="696887480" name="Rettangolo 56"/>
                          <wps:cNvSpPr/>
                          <wps:spPr>
                            <a:xfrm>
                              <a:off x="21771" y="0"/>
                              <a:ext cx="1918608" cy="1382485"/>
                            </a:xfrm>
                            <a:prstGeom prst="rect">
                              <a:avLst/>
                            </a:prstGeom>
                            <a:noFill/>
                            <a:ln w="31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25888089" name="Gruppo 58"/>
                        <wpg:cNvGrpSpPr/>
                        <wpg:grpSpPr>
                          <a:xfrm>
                            <a:off x="0" y="266700"/>
                            <a:ext cx="1567180" cy="1022819"/>
                            <a:chOff x="0" y="46265"/>
                            <a:chExt cx="1567180" cy="1022894"/>
                          </a:xfrm>
                        </wpg:grpSpPr>
                        <pic:pic xmlns:pic="http://schemas.openxmlformats.org/drawingml/2006/picture">
                          <pic:nvPicPr>
                            <pic:cNvPr id="530869873" name="Immagine 5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195943"/>
                              <a:ext cx="1567180" cy="603885"/>
                            </a:xfrm>
                            <a:prstGeom prst="rect">
                              <a:avLst/>
                            </a:prstGeom>
                          </pic:spPr>
                        </pic:pic>
                        <pic:pic xmlns:pic="http://schemas.openxmlformats.org/drawingml/2006/picture">
                          <pic:nvPicPr>
                            <pic:cNvPr id="692661862" name="Immagine 5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122465" y="683079"/>
                              <a:ext cx="1311275" cy="386080"/>
                            </a:xfrm>
                            <a:prstGeom prst="rect">
                              <a:avLst/>
                            </a:prstGeom>
                          </pic:spPr>
                        </pic:pic>
                        <wps:wsp>
                          <wps:cNvPr id="1047957645" name="Casella di testo 2"/>
                          <wps:cNvSpPr txBox="1">
                            <a:spLocks noChangeArrowheads="1"/>
                          </wps:cNvSpPr>
                          <wps:spPr bwMode="auto">
                            <a:xfrm>
                              <a:off x="247650" y="46265"/>
                              <a:ext cx="1034143" cy="236279"/>
                            </a:xfrm>
                            <a:prstGeom prst="rect">
                              <a:avLst/>
                            </a:prstGeom>
                            <a:solidFill>
                              <a:srgbClr val="FFFFFF"/>
                            </a:solidFill>
                            <a:ln w="9525">
                              <a:noFill/>
                              <a:miter lim="800000"/>
                              <a:headEnd/>
                              <a:tailEnd/>
                            </a:ln>
                          </wps:spPr>
                          <wps:txbx>
                            <w:txbxContent>
                              <w:p w14:paraId="7396224F" w14:textId="70ADFEC7" w:rsidR="00590078" w:rsidRPr="002F4265" w:rsidRDefault="00590078" w:rsidP="00590078">
                                <w:pPr>
                                  <w:rPr>
                                    <w:lang w:val="en-GB"/>
                                  </w:rPr>
                                </w:pPr>
                                <w:r>
                                  <w:rPr>
                                    <w:sz w:val="18"/>
                                    <w:szCs w:val="18"/>
                                    <w:lang w:val="en-GB"/>
                                  </w:rPr>
                                  <w:t>In the home page:</w:t>
                                </w:r>
                              </w:p>
                            </w:txbxContent>
                          </wps:txbx>
                          <wps:bodyPr rot="0" vert="horz" wrap="square" lIns="91440" tIns="45720" rIns="91440" bIns="45720" anchor="t" anchorCtr="0">
                            <a:noAutofit/>
                          </wps:bodyPr>
                        </wps:wsp>
                        <wps:wsp>
                          <wps:cNvPr id="1724070617" name="Rettangolo 56"/>
                          <wps:cNvSpPr/>
                          <wps:spPr>
                            <a:xfrm>
                              <a:off x="73479" y="89806"/>
                              <a:ext cx="1338671" cy="979353"/>
                            </a:xfrm>
                            <a:prstGeom prst="rect">
                              <a:avLst/>
                            </a:prstGeom>
                            <a:noFill/>
                            <a:ln w="31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9051216" name="Connettore 2 59"/>
                        <wps:cNvCnPr/>
                        <wps:spPr>
                          <a:xfrm>
                            <a:off x="1311728" y="710293"/>
                            <a:ext cx="269422" cy="10944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3286443" name="Connettore 2 59"/>
                        <wps:cNvCnPr/>
                        <wps:spPr>
                          <a:xfrm flipV="1">
                            <a:off x="1311728" y="873578"/>
                            <a:ext cx="269240" cy="22497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1001112" name="Connettore 2 59"/>
                        <wps:cNvCnPr/>
                        <wps:spPr>
                          <a:xfrm flipH="1">
                            <a:off x="3077935" y="503464"/>
                            <a:ext cx="539115" cy="29663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3081417" name="Connettore 2 59"/>
                        <wps:cNvCnPr/>
                        <wps:spPr>
                          <a:xfrm flipH="1" flipV="1">
                            <a:off x="3077935" y="900793"/>
                            <a:ext cx="571409" cy="33555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8303733" name="Connettore 2 60"/>
                        <wps:cNvCnPr/>
                        <wps:spPr>
                          <a:xfrm flipH="1">
                            <a:off x="3077935" y="851807"/>
                            <a:ext cx="57095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862400" name="Rettangolo 61"/>
                        <wps:cNvSpPr/>
                        <wps:spPr>
                          <a:xfrm>
                            <a:off x="24493" y="0"/>
                            <a:ext cx="5181327" cy="147501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C3ACF79" id="Gruppo 62" o:spid="_x0000_s1043" style="width:409.9pt;height:116.15pt;mso-position-horizontal-relative:char;mso-position-vertical-relative:line" coordsize="52058,14750"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">
                <v:shape id="Immagine 51" o:spid="_x0000_s1044" type="#_x0000_t75" style="position:absolute;left:15811;top:7592;width:1496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" stroked="t" strokecolor="black [3213]" strokeweight=".25pt">
                  <v:imagedata r:id="rId42" o:title=""/>
                  <v:path arrowok="t"/>
                </v:shape>
                <v:group id="Gruppo 57" o:spid="_x0000_s1045" style="position:absolute;left:32167;top:517;width:19757;height:13824" coordsize="19757,13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">
                  <v:shape id="Immagine 54" o:spid="_x0000_s1046" type="#_x0000_t75" alt="Immagine che contiene testo&#10;&#10;Descrizione generata automaticamente" style="position:absolute;left:3075;top:2503;width:13493;height:4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">
                    <v:imagedata r:id="rId43" o:title="Immagine che contiene testo&#10;&#10;Descrizione generata automaticamente"/>
                  </v:shape>
                  <v:shape id="Immagine 55" o:spid="_x0000_s1047" type="#_x0000_t75" style="position:absolute;left:3075;top:5959;width:13443;height:4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">
                    <v:imagedata r:id="rId44" o:title=""/>
                  </v:shape>
                  <v:shape id="Immagine 1018671429" o:spid="_x0000_s1048" type="#_x0000_t75" style="position:absolute;left:3405;top:9769;width:13113;height:3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">
                    <v:imagedata r:id="rId45" o:title=""/>
                  </v:shape>
                  <v:shape id="_x0000_s1049" type="#_x0000_t202" style="position:absolute;width:19757;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" stroked="f">
                    <v:textbox>
                      <w:txbxContent>
                        <w:p w14:paraId="41613A3C" w14:textId="11B8925C" w:rsidR="00590078" w:rsidRPr="002F4265" w:rsidRDefault="00590078" w:rsidP="00590078">
                          <w:pPr>
                            <w:rPr>
                              <w:lang w:val="en-GB"/>
                            </w:rPr>
                          </w:pPr>
                          <w:r>
                            <w:rPr>
                              <w:sz w:val="18"/>
                              <w:szCs w:val="18"/>
                              <w:lang w:val="en-GB"/>
                            </w:rPr>
                            <w:t xml:space="preserve">In </w:t>
                          </w:r>
                          <w:r>
                            <w:rPr>
                              <w:sz w:val="18"/>
                              <w:szCs w:val="18"/>
                              <w:lang w:val="en-GB"/>
                            </w:rPr>
                            <w:t>“University/College students” page:</w:t>
                          </w:r>
                        </w:p>
                      </w:txbxContent>
                    </v:textbox>
                  </v:shape>
                  <v:rect id="Rettangolo 56" o:spid="_x0000_s1050" style="position:absolute;left:217;width:19186;height:13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" filled="f" strokecolor="black [3200]" strokeweight=".25pt">
                    <v:stroke joinstyle="round"/>
                  </v:rect>
                </v:group>
                <v:group id="Gruppo 58" o:spid="_x0000_s1051" style="position:absolute;top:2667;width:15671;height:10228" coordorigin=",462" coordsize="15671,1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">
                  <v:shape id="Immagine 52" o:spid="_x0000_s1052" type="#_x0000_t75" style="position:absolute;top:1959;width:15671;height:6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">
                    <v:imagedata r:id="rId46" o:title=""/>
                  </v:shape>
                  <v:shape id="Immagine 53" o:spid="_x0000_s1053" type="#_x0000_t75" style="position:absolute;left:1224;top:6830;width:13113;height:3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">
                    <v:imagedata r:id="rId45" o:title=""/>
                  </v:shape>
                  <v:shape id="_x0000_s1054" type="#_x0000_t202" style="position:absolute;left:2476;top:462;width:10341;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" stroked="f">
                    <v:textbox>
                      <w:txbxContent>
                        <w:p w14:paraId="7396224F" w14:textId="70ADFEC7" w:rsidR="00590078" w:rsidRPr="002F4265" w:rsidRDefault="00590078" w:rsidP="00590078">
                          <w:pPr>
                            <w:rPr>
                              <w:lang w:val="en-GB"/>
                            </w:rPr>
                          </w:pPr>
                          <w:r>
                            <w:rPr>
                              <w:sz w:val="18"/>
                              <w:szCs w:val="18"/>
                              <w:lang w:val="en-GB"/>
                            </w:rPr>
                            <w:t>In the home page:</w:t>
                          </w:r>
                        </w:p>
                      </w:txbxContent>
                    </v:textbox>
                  </v:shape>
                  <v:rect id="Rettangolo 56" o:spid="_x0000_s1055" style="position:absolute;left:734;top:898;width:13387;height:9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" filled="f" strokecolor="black [3200]" strokeweight=".25pt">
                    <v:stroke joinstyle="round"/>
                  </v:rect>
                </v:group>
                <v:shapetype id="_x0000_t32" coordsize="21600,21600" o:spt="32" o:oned="t" path="m,l21600,21600e" filled="f">
                  <v:path arrowok="t" fillok="f" o:connecttype="none"/>
                  <o:lock v:ext="edit" shapetype="t"/>
                </v:shapetype>
                <v:shape id="Connettore 2 59" o:spid="_x0000_s1056" type="#_x0000_t32" style="position:absolute;left:13117;top:7102;width:2694;height:1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" strokecolor="red" strokeweight=".5pt">
                  <v:stroke endarrow="block" joinstyle="miter"/>
                </v:shape>
                <v:shape id="Connettore 2 59" o:spid="_x0000_s1057" type="#_x0000_t32" style="position:absolute;left:13117;top:8735;width:2692;height:22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" strokecolor="red" strokeweight=".5pt">
                  <v:stroke endarrow="block" joinstyle="miter"/>
                </v:shape>
                <v:shape id="Connettore 2 59" o:spid="_x0000_s1058" type="#_x0000_t32" style="position:absolute;left:30779;top:5034;width:5391;height:29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" strokecolor="red" strokeweight=".5pt">
                  <v:stroke endarrow="block" joinstyle="miter"/>
                </v:shape>
                <v:shape id="Connettore 2 59" o:spid="_x0000_s1059" type="#_x0000_t32" style="position:absolute;left:30779;top:9007;width:5714;height:33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" strokecolor="red" strokeweight=".5pt">
                  <v:stroke endarrow="block" joinstyle="miter"/>
                </v:shape>
                <v:shape id="Connettore 2 60" o:spid="_x0000_s1060" type="#_x0000_t32" style="position:absolute;left:30779;top:8518;width:57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" strokecolor="red" strokeweight=".5pt">
                  <v:stroke endarrow="block" joinstyle="miter"/>
                </v:shape>
                <v:rect id="Rettangolo 61" o:spid="_x0000_s1061" style="position:absolute;left:244;width:51814;height:1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" filled="f" strokecolor="black [3200]">
                  <v:stroke joinstyle="round"/>
                </v:rect>
                <w10:anchorlock/>
              </v:group>
            </w:pict>
          </mc:Fallback>
        </mc:AlternateContent>
      </w:r>
    </w:p>
    <w:p w14:paraId="040060C9" w14:textId="77777777" w:rsidR="00590078" w:rsidRDefault="00590078" w:rsidP="00590078">
      <w:pPr>
        <w:ind w:firstLine="284"/>
        <w:jc w:val="center"/>
        <w:rPr>
          <w:lang w:val="en-GB"/>
        </w:rPr>
      </w:pPr>
    </w:p>
    <w:p w14:paraId="1CAAE41C" w14:textId="4701BC72" w:rsidR="00590078" w:rsidRDefault="00590078" w:rsidP="001B1932">
      <w:pPr>
        <w:pStyle w:val="Titolo2"/>
        <w:rPr>
          <w:lang w:val="en-GB"/>
        </w:rPr>
      </w:pPr>
      <w:r>
        <w:rPr>
          <w:lang w:val="en-GB"/>
        </w:rPr>
        <w:t>P3 – Spatial allocation</w:t>
      </w:r>
    </w:p>
    <w:p w14:paraId="7778E2EE" w14:textId="56FE74EB" w:rsidR="001B1932" w:rsidRDefault="001B1932" w:rsidP="001B1932">
      <w:pPr>
        <w:ind w:firstLine="142"/>
        <w:rPr>
          <w:lang w:val="en-GB"/>
        </w:rPr>
      </w:pPr>
      <w:r>
        <w:rPr>
          <w:lang w:val="en-GB"/>
        </w:rPr>
        <w:t>We didn’t notice anything wrong concerning this heuristic: “semantically related” elements are close, “semantically distant” elements are distant.</w:t>
      </w:r>
    </w:p>
    <w:p w14:paraId="24C4D897" w14:textId="3D9F76DD" w:rsidR="001B1932" w:rsidRDefault="001B1932" w:rsidP="001B1932">
      <w:pPr>
        <w:pStyle w:val="Titolo2"/>
        <w:rPr>
          <w:lang w:val="en-GB"/>
        </w:rPr>
      </w:pPr>
      <w:r>
        <w:rPr>
          <w:lang w:val="en-GB"/>
        </w:rPr>
        <w:t>P4 – Consistency of Page Spatial Structure</w:t>
      </w:r>
    </w:p>
    <w:p w14:paraId="70B37107" w14:textId="2548437C" w:rsidR="001B1932" w:rsidRDefault="001B1932" w:rsidP="001B1932">
      <w:pPr>
        <w:ind w:firstLine="284"/>
        <w:rPr>
          <w:lang w:val="en-GB"/>
        </w:rPr>
      </w:pPr>
      <w:r>
        <w:rPr>
          <w:lang w:val="en-GB"/>
        </w:rPr>
        <w:t xml:space="preserve">The spatial organization of elements is coherent and consistent in the entire website: for </w:t>
      </w:r>
      <w:proofErr w:type="gramStart"/>
      <w:r>
        <w:rPr>
          <w:lang w:val="en-GB"/>
        </w:rPr>
        <w:t>example</w:t>
      </w:r>
      <w:proofErr w:type="gramEnd"/>
      <w:r>
        <w:rPr>
          <w:lang w:val="en-GB"/>
        </w:rPr>
        <w:t xml:space="preserve"> all the “Career fields” pages (which, obviously, are all of the same type) have the same spatial organization.</w:t>
      </w:r>
    </w:p>
    <w:p w14:paraId="00941835" w14:textId="147E65D5" w:rsidR="001B1932" w:rsidRDefault="001B1932" w:rsidP="001B1932">
      <w:pPr>
        <w:pStyle w:val="Titolo2"/>
        <w:rPr>
          <w:lang w:val="en-GB"/>
        </w:rPr>
      </w:pPr>
      <w:r>
        <w:rPr>
          <w:lang w:val="en-GB"/>
        </w:rPr>
        <w:t>N1 – Group navigation</w:t>
      </w:r>
    </w:p>
    <w:p w14:paraId="1623FC79" w14:textId="13F53015" w:rsidR="001B1932" w:rsidRDefault="00430CCA" w:rsidP="001B1932">
      <w:pPr>
        <w:ind w:firstLine="284"/>
        <w:rPr>
          <w:lang w:val="en-GB"/>
        </w:rPr>
      </w:pPr>
      <w:r>
        <w:rPr>
          <w:lang w:val="en-GB"/>
        </w:rPr>
        <w:t>In general, this heuristic ha</w:t>
      </w:r>
      <w:r w:rsidR="0051322A">
        <w:rPr>
          <w:lang w:val="en-GB"/>
        </w:rPr>
        <w:t>s</w:t>
      </w:r>
      <w:r>
        <w:rPr>
          <w:lang w:val="en-GB"/>
        </w:rPr>
        <w:t xml:space="preserve"> been well satisfied; in particular, we appreciated the presence of “Next” and “Previous” buttons on many pages </w:t>
      </w:r>
      <w:r w:rsidR="0051322A">
        <w:rPr>
          <w:lang w:val="en-GB"/>
        </w:rPr>
        <w:t>(such as “Application Process”, “Summer Internship”, “University / College students”, “Our team” and “Cost of living” pages)</w:t>
      </w:r>
      <w:r w:rsidR="0051322A">
        <w:rPr>
          <w:lang w:val="en-GB"/>
        </w:rPr>
        <w:t>.</w:t>
      </w:r>
    </w:p>
    <w:p w14:paraId="21653021" w14:textId="4E8F5690" w:rsidR="0051322A" w:rsidRDefault="0051322A" w:rsidP="001B1932">
      <w:pPr>
        <w:ind w:firstLine="284"/>
        <w:rPr>
          <w:lang w:val="en-GB"/>
        </w:rPr>
      </w:pPr>
      <w:r>
        <w:rPr>
          <w:lang w:val="en-GB"/>
        </w:rPr>
        <w:t>However, there are 2 small problems:</w:t>
      </w:r>
    </w:p>
    <w:p w14:paraId="0CE24E61" w14:textId="0B45D6A5" w:rsidR="0051322A" w:rsidRDefault="0051322A" w:rsidP="0051322A">
      <w:pPr>
        <w:pStyle w:val="Paragrafoelenco"/>
        <w:numPr>
          <w:ilvl w:val="0"/>
          <w:numId w:val="32"/>
        </w:numPr>
        <w:rPr>
          <w:lang w:val="en-GB"/>
        </w:rPr>
      </w:pPr>
      <w:r>
        <w:rPr>
          <w:lang w:val="en-GB"/>
        </w:rPr>
        <w:t>There are some lists of images whose only way to switch between them is to click on the small circles under the list (each representing one element of the list); an additional way to navigate among them would have been better. An example can be found on the home page (shown on Figure 7)</w:t>
      </w:r>
      <w:r w:rsidR="006B6C65">
        <w:rPr>
          <w:lang w:val="en-GB"/>
        </w:rPr>
        <w:t>.</w:t>
      </w:r>
    </w:p>
    <w:p w14:paraId="555E2B1A" w14:textId="4CCCD725" w:rsidR="006B6C65" w:rsidRDefault="0051322A" w:rsidP="006B6C65">
      <w:pPr>
        <w:pStyle w:val="Paragrafoelenco"/>
        <w:numPr>
          <w:ilvl w:val="0"/>
          <w:numId w:val="32"/>
        </w:numPr>
        <w:rPr>
          <w:lang w:val="en-GB"/>
        </w:rPr>
      </w:pPr>
      <w:r>
        <w:rPr>
          <w:lang w:val="en-GB"/>
        </w:rPr>
        <w:t xml:space="preserve">In “Our team” page, when opening </w:t>
      </w:r>
      <w:r w:rsidR="006B6C65">
        <w:rPr>
          <w:lang w:val="en-GB"/>
        </w:rPr>
        <w:t>the drop-down menu which filters people based on their nationality, the last elements of the drop-down menu are hidden behind the profile image of the first person, and then they are unclickable (see figure 8).</w:t>
      </w:r>
    </w:p>
    <w:p w14:paraId="59C2527C" w14:textId="421E2706" w:rsidR="006B6C65" w:rsidRPr="006B6C65" w:rsidRDefault="006B6C65" w:rsidP="006B6C65">
      <w:pPr>
        <w:rPr>
          <w:lang w:val="en-GB"/>
        </w:rPr>
      </w:pPr>
    </w:p>
    <w:p w14:paraId="0A147BF6" w14:textId="0B23E0D8" w:rsidR="006B6C65" w:rsidRDefault="00F445F1" w:rsidP="006B6C65">
      <w:pPr>
        <w:jc w:val="center"/>
        <w:rPr>
          <w:lang w:val="en-GB"/>
        </w:rPr>
      </w:pPr>
      <w:r>
        <w:rPr>
          <w:noProof/>
        </w:rPr>
        <mc:AlternateContent>
          <mc:Choice Requires="wps">
            <w:drawing>
              <wp:anchor distT="0" distB="0" distL="114300" distR="114300" simplePos="0" relativeHeight="251664384" behindDoc="1" locked="0" layoutInCell="1" allowOverlap="1" wp14:anchorId="4315112E" wp14:editId="5C653DFD">
                <wp:simplePos x="0" y="0"/>
                <wp:positionH relativeFrom="column">
                  <wp:posOffset>3783421</wp:posOffset>
                </wp:positionH>
                <wp:positionV relativeFrom="paragraph">
                  <wp:posOffset>2254250</wp:posOffset>
                </wp:positionV>
                <wp:extent cx="1456879" cy="531223"/>
                <wp:effectExtent l="0" t="0" r="0" b="2540"/>
                <wp:wrapNone/>
                <wp:docPr id="29533761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879" cy="531223"/>
                        </a:xfrm>
                        <a:prstGeom prst="rect">
                          <a:avLst/>
                        </a:prstGeom>
                        <a:solidFill>
                          <a:srgbClr val="FFFFFF"/>
                        </a:solidFill>
                        <a:ln w="9525">
                          <a:noFill/>
                          <a:miter lim="800000"/>
                          <a:headEnd/>
                          <a:tailEnd/>
                        </a:ln>
                      </wps:spPr>
                      <wps:txbx>
                        <w:txbxContent>
                          <w:p w14:paraId="5FA0D9CB" w14:textId="5F977E6B" w:rsidR="00F445F1" w:rsidRPr="00F445F1" w:rsidRDefault="00F445F1" w:rsidP="00F445F1">
                            <w:pPr>
                              <w:spacing w:after="0"/>
                              <w:ind w:left="709" w:hanging="709"/>
                              <w:jc w:val="left"/>
                              <w:rPr>
                                <w:sz w:val="18"/>
                                <w:szCs w:val="18"/>
                                <w:lang w:val="en-GB"/>
                              </w:rPr>
                            </w:pPr>
                            <w:r>
                              <w:rPr>
                                <w:sz w:val="18"/>
                                <w:szCs w:val="18"/>
                                <w:lang w:val="en-GB"/>
                              </w:rPr>
                              <w:t xml:space="preserve">Figure </w:t>
                            </w:r>
                            <w:r>
                              <w:rPr>
                                <w:sz w:val="18"/>
                                <w:szCs w:val="18"/>
                                <w:lang w:val="en-GB"/>
                              </w:rPr>
                              <w:t xml:space="preserve">8: drop-down menu hidden behind the </w:t>
                            </w:r>
                            <w:proofErr w:type="gramStart"/>
                            <w:r>
                              <w:rPr>
                                <w:sz w:val="18"/>
                                <w:szCs w:val="18"/>
                                <w:lang w:val="en-GB"/>
                              </w:rPr>
                              <w:t>image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5112E" id="_x0000_s1062" type="#_x0000_t202" style="position:absolute;left:0;text-align:left;margin-left:297.9pt;margin-top:177.5pt;width:114.7pt;height:41.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" stroked="f">
                <v:textbox>
                  <w:txbxContent>
                    <w:p w14:paraId="5FA0D9CB" w14:textId="5F977E6B" w:rsidR="00F445F1" w:rsidRPr="00F445F1" w:rsidRDefault="00F445F1" w:rsidP="00F445F1">
                      <w:pPr>
                        <w:spacing w:after="0"/>
                        <w:ind w:left="709" w:hanging="709"/>
                        <w:jc w:val="left"/>
                        <w:rPr>
                          <w:sz w:val="18"/>
                          <w:szCs w:val="18"/>
                          <w:lang w:val="en-GB"/>
                        </w:rPr>
                      </w:pPr>
                      <w:r>
                        <w:rPr>
                          <w:sz w:val="18"/>
                          <w:szCs w:val="18"/>
                          <w:lang w:val="en-GB"/>
                        </w:rPr>
                        <w:t xml:space="preserve">Figure </w:t>
                      </w:r>
                      <w:r>
                        <w:rPr>
                          <w:sz w:val="18"/>
                          <w:szCs w:val="18"/>
                          <w:lang w:val="en-GB"/>
                        </w:rPr>
                        <w:t xml:space="preserve">8: drop-down menu hidden behind the </w:t>
                      </w:r>
                      <w:proofErr w:type="gramStart"/>
                      <w:r>
                        <w:rPr>
                          <w:sz w:val="18"/>
                          <w:szCs w:val="18"/>
                          <w:lang w:val="en-GB"/>
                        </w:rPr>
                        <w:t>image</w:t>
                      </w:r>
                      <w:proofErr w:type="gramEnd"/>
                    </w:p>
                  </w:txbxContent>
                </v:textbox>
              </v:shape>
            </w:pict>
          </mc:Fallback>
        </mc:AlternateContent>
      </w:r>
      <w:r>
        <w:rPr>
          <w:noProof/>
        </w:rPr>
        <mc:AlternateContent>
          <mc:Choice Requires="wps">
            <w:drawing>
              <wp:anchor distT="0" distB="0" distL="114300" distR="114300" simplePos="0" relativeHeight="251662336" behindDoc="1" locked="0" layoutInCell="1" allowOverlap="1" wp14:anchorId="08650C0D" wp14:editId="0564F0D1">
                <wp:simplePos x="0" y="0"/>
                <wp:positionH relativeFrom="column">
                  <wp:posOffset>607422</wp:posOffset>
                </wp:positionH>
                <wp:positionV relativeFrom="paragraph">
                  <wp:posOffset>1576796</wp:posOffset>
                </wp:positionV>
                <wp:extent cx="2316480" cy="457200"/>
                <wp:effectExtent l="0" t="0" r="7620" b="0"/>
                <wp:wrapNone/>
                <wp:docPr id="4677828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457200"/>
                        </a:xfrm>
                        <a:prstGeom prst="rect">
                          <a:avLst/>
                        </a:prstGeom>
                        <a:solidFill>
                          <a:srgbClr val="FFFFFF"/>
                        </a:solidFill>
                        <a:ln w="9525">
                          <a:noFill/>
                          <a:miter lim="800000"/>
                          <a:headEnd/>
                          <a:tailEnd/>
                        </a:ln>
                      </wps:spPr>
                      <wps:txbx>
                        <w:txbxContent>
                          <w:p w14:paraId="4574A261" w14:textId="65263D43" w:rsidR="00F445F1" w:rsidRPr="00F445F1" w:rsidRDefault="00F445F1" w:rsidP="00F445F1">
                            <w:pPr>
                              <w:spacing w:after="0"/>
                              <w:ind w:left="709" w:hanging="709"/>
                              <w:jc w:val="left"/>
                              <w:rPr>
                                <w:sz w:val="18"/>
                                <w:szCs w:val="18"/>
                                <w:lang w:val="en-GB"/>
                              </w:rPr>
                            </w:pPr>
                            <w:r>
                              <w:rPr>
                                <w:sz w:val="18"/>
                                <w:szCs w:val="18"/>
                                <w:lang w:val="en-GB"/>
                              </w:rPr>
                              <w:t xml:space="preserve">Figure 7: Images of the home page with small circles as only way to </w:t>
                            </w:r>
                            <w:proofErr w:type="gramStart"/>
                            <w:r>
                              <w:rPr>
                                <w:sz w:val="18"/>
                                <w:szCs w:val="18"/>
                                <w:lang w:val="en-GB"/>
                              </w:rPr>
                              <w:t>switch</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50C0D" id="_x0000_s1063" type="#_x0000_t202" style="position:absolute;left:0;text-align:left;margin-left:47.85pt;margin-top:124.15pt;width:182.4pt;height:3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" stroked="f">
                <v:textbox>
                  <w:txbxContent>
                    <w:p w14:paraId="4574A261" w14:textId="65263D43" w:rsidR="00F445F1" w:rsidRPr="00F445F1" w:rsidRDefault="00F445F1" w:rsidP="00F445F1">
                      <w:pPr>
                        <w:spacing w:after="0"/>
                        <w:ind w:left="709" w:hanging="709"/>
                        <w:jc w:val="left"/>
                        <w:rPr>
                          <w:sz w:val="18"/>
                          <w:szCs w:val="18"/>
                          <w:lang w:val="en-GB"/>
                        </w:rPr>
                      </w:pPr>
                      <w:r>
                        <w:rPr>
                          <w:sz w:val="18"/>
                          <w:szCs w:val="18"/>
                          <w:lang w:val="en-GB"/>
                        </w:rPr>
                        <w:t xml:space="preserve">Figure 7: Images of the home page with small circles as only way to </w:t>
                      </w:r>
                      <w:proofErr w:type="gramStart"/>
                      <w:r>
                        <w:rPr>
                          <w:sz w:val="18"/>
                          <w:szCs w:val="18"/>
                          <w:lang w:val="en-GB"/>
                        </w:rPr>
                        <w:t>switch</w:t>
                      </w:r>
                      <w:proofErr w:type="gramEnd"/>
                    </w:p>
                  </w:txbxContent>
                </v:textbox>
              </v:shape>
            </w:pict>
          </mc:Fallback>
        </mc:AlternateContent>
      </w:r>
      <w:r>
        <w:rPr>
          <w:noProof/>
          <w:lang w:val="en-GB"/>
        </w:rPr>
        <mc:AlternateContent>
          <mc:Choice Requires="wps">
            <w:drawing>
              <wp:anchor distT="0" distB="0" distL="114300" distR="114300" simplePos="0" relativeHeight="251660288" behindDoc="0" locked="0" layoutInCell="1" allowOverlap="1" wp14:anchorId="57994F7E" wp14:editId="361760DC">
                <wp:simplePos x="0" y="0"/>
                <wp:positionH relativeFrom="column">
                  <wp:posOffset>3995057</wp:posOffset>
                </wp:positionH>
                <wp:positionV relativeFrom="paragraph">
                  <wp:posOffset>810532</wp:posOffset>
                </wp:positionV>
                <wp:extent cx="833846" cy="446133"/>
                <wp:effectExtent l="0" t="0" r="23495" b="11430"/>
                <wp:wrapNone/>
                <wp:docPr id="184965890" name="Rettangolo 67"/>
                <wp:cNvGraphicFramePr/>
                <a:graphic xmlns:a="http://schemas.openxmlformats.org/drawingml/2006/main">
                  <a:graphicData uri="http://schemas.microsoft.com/office/word/2010/wordprocessingShape">
                    <wps:wsp>
                      <wps:cNvSpPr/>
                      <wps:spPr>
                        <a:xfrm>
                          <a:off x="0" y="0"/>
                          <a:ext cx="833846" cy="446133"/>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C9AE1" id="Rettangolo 67" o:spid="_x0000_s1026" style="position:absolute;margin-left:314.55pt;margin-top:63.8pt;width:65.65pt;height:35.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" filled="f" strokecolor="red" strokeweight="1.5pt">
                <v:stroke joinstyle="round"/>
              </v:rect>
            </w:pict>
          </mc:Fallback>
        </mc:AlternateContent>
      </w:r>
      <w:r w:rsidR="006B6C65">
        <w:rPr>
          <w:noProof/>
          <w:lang w:val="en-GB"/>
        </w:rPr>
        <mc:AlternateContent>
          <mc:Choice Requires="wps">
            <w:drawing>
              <wp:anchor distT="0" distB="0" distL="114300" distR="114300" simplePos="0" relativeHeight="251659264" behindDoc="0" locked="0" layoutInCell="1" allowOverlap="1" wp14:anchorId="65C642C0" wp14:editId="21FB7FF1">
                <wp:simplePos x="0" y="0"/>
                <wp:positionH relativeFrom="column">
                  <wp:posOffset>1295400</wp:posOffset>
                </wp:positionH>
                <wp:positionV relativeFrom="paragraph">
                  <wp:posOffset>1446258</wp:posOffset>
                </wp:positionV>
                <wp:extent cx="951411" cy="154577"/>
                <wp:effectExtent l="0" t="0" r="20320" b="17145"/>
                <wp:wrapNone/>
                <wp:docPr id="860779788" name="Ovale 66"/>
                <wp:cNvGraphicFramePr/>
                <a:graphic xmlns:a="http://schemas.openxmlformats.org/drawingml/2006/main">
                  <a:graphicData uri="http://schemas.microsoft.com/office/word/2010/wordprocessingShape">
                    <wps:wsp>
                      <wps:cNvSpPr/>
                      <wps:spPr>
                        <a:xfrm>
                          <a:off x="0" y="0"/>
                          <a:ext cx="951411" cy="154577"/>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C27A37" id="Ovale 66" o:spid="_x0000_s1026" style="position:absolute;margin-left:102pt;margin-top:113.9pt;width:74.9pt;height:12.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" filled="f" strokecolor="red" strokeweight="1pt"/>
            </w:pict>
          </mc:Fallback>
        </mc:AlternateContent>
      </w:r>
      <w:r w:rsidR="006B6C65">
        <w:rPr>
          <w:noProof/>
          <w:lang w:val="en-GB"/>
        </w:rPr>
        <mc:AlternateContent>
          <mc:Choice Requires="wpg">
            <w:drawing>
              <wp:inline distT="0" distB="0" distL="0" distR="0" wp14:anchorId="54B5F81F" wp14:editId="0CF291B8">
                <wp:extent cx="4614545" cy="2263775"/>
                <wp:effectExtent l="19050" t="19050" r="19050" b="13970"/>
                <wp:docPr id="1750995210" name="Gruppo 65"/>
                <wp:cNvGraphicFramePr/>
                <a:graphic xmlns:a="http://schemas.openxmlformats.org/drawingml/2006/main">
                  <a:graphicData uri="http://schemas.microsoft.com/office/word/2010/wordprocessingGroup">
                    <wpg:wgp>
                      <wpg:cNvGrpSpPr/>
                      <wpg:grpSpPr>
                        <a:xfrm>
                          <a:off x="0" y="0"/>
                          <a:ext cx="4614545" cy="2263775"/>
                          <a:chOff x="0" y="0"/>
                          <a:chExt cx="4614545" cy="2263775"/>
                        </a:xfrm>
                      </wpg:grpSpPr>
                      <pic:pic xmlns:pic="http://schemas.openxmlformats.org/drawingml/2006/picture">
                        <pic:nvPicPr>
                          <pic:cNvPr id="1798691420" name="Immagine 63" descr="Immagine che contiene testo&#10;&#10;Descrizione generata automaticamente"/>
                          <pic:cNvPicPr>
                            <a:picLocks noChangeAspect="1"/>
                          </pic:cNvPicPr>
                        </pic:nvPicPr>
                        <pic:blipFill rotWithShape="1">
                          <a:blip r:embed="rId47" cstate="print">
                            <a:extLst>
                              <a:ext uri="{28A0092B-C50C-407E-A947-70E740481C1C}">
                                <a14:useLocalDpi xmlns:a14="http://schemas.microsoft.com/office/drawing/2010/main" val="0"/>
                              </a:ext>
                            </a:extLst>
                          </a:blip>
                          <a:srcRect l="4381" r="5653"/>
                          <a:stretch/>
                        </pic:blipFill>
                        <pic:spPr bwMode="auto">
                          <a:xfrm>
                            <a:off x="0" y="593271"/>
                            <a:ext cx="2457450" cy="100584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889196996" name="Immagine 64" descr="Immagine che contiene testo, persona, schermata&#10;&#10;Descrizione generata automaticamente"/>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3257550" y="0"/>
                            <a:ext cx="1356995" cy="2263775"/>
                          </a:xfrm>
                          <a:prstGeom prst="rect">
                            <a:avLst/>
                          </a:prstGeom>
                          <a:ln w="12700">
                            <a:solidFill>
                              <a:sysClr val="windowText" lastClr="000000"/>
                            </a:solidFill>
                          </a:ln>
                        </pic:spPr>
                      </pic:pic>
                    </wpg:wgp>
                  </a:graphicData>
                </a:graphic>
              </wp:inline>
            </w:drawing>
          </mc:Choice>
          <mc:Fallback>
            <w:pict>
              <v:group w14:anchorId="2EB01A2B" id="Gruppo 65" o:spid="_x0000_s1026" style="width:363.35pt;height:178.25pt;mso-position-horizontal-relative:char;mso-position-vertical-relative:line" coordsize="46145,22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">
                <v:shape id="Immagine 63" o:spid="_x0000_s1027" type="#_x0000_t75" alt="Immagine che contiene testo&#10;&#10;Descrizione generata automaticamente" style="position:absolute;top:5932;width:24574;height:1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" stroked="t" strokecolor="windowText" strokeweight="1pt">
                  <v:stroke joinstyle="round"/>
                  <v:imagedata r:id="rId49" o:title="Immagine che contiene testo&#10;&#10;Descrizione generata automaticamente" cropleft="2871f" cropright="3705f"/>
                  <v:path arrowok="t"/>
                </v:shape>
                <v:shape id="Immagine 64" o:spid="_x0000_s1028" type="#_x0000_t75" alt="Immagine che contiene testo, persona, schermata&#10;&#10;Descrizione generata automaticamente" style="position:absolute;left:32575;width:13570;height:2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" stroked="t" strokecolor="windowText" strokeweight="1pt">
                  <v:imagedata r:id="rId50" o:title="Immagine che contiene testo, persona, schermata&#10;&#10;Descrizione generata automaticamente"/>
                  <v:path arrowok="t"/>
                </v:shape>
                <w10:anchorlock/>
              </v:group>
            </w:pict>
          </mc:Fallback>
        </mc:AlternateContent>
      </w:r>
    </w:p>
    <w:p w14:paraId="6648BC9A" w14:textId="77777777" w:rsidR="00F445F1" w:rsidRDefault="00F445F1" w:rsidP="006B6C65">
      <w:pPr>
        <w:jc w:val="center"/>
        <w:rPr>
          <w:lang w:val="en-GB"/>
        </w:rPr>
      </w:pPr>
    </w:p>
    <w:p w14:paraId="13EE72F1" w14:textId="77777777" w:rsidR="00F445F1" w:rsidRDefault="00F445F1" w:rsidP="006B6C65">
      <w:pPr>
        <w:jc w:val="center"/>
        <w:rPr>
          <w:lang w:val="en-GB"/>
        </w:rPr>
      </w:pPr>
    </w:p>
    <w:p w14:paraId="7B8FD1EC" w14:textId="612EC688" w:rsidR="00F445F1" w:rsidRDefault="00F445F1" w:rsidP="00F445F1">
      <w:pPr>
        <w:pStyle w:val="Titolo2"/>
        <w:rPr>
          <w:lang w:val="en-GB"/>
        </w:rPr>
      </w:pPr>
      <w:r>
        <w:rPr>
          <w:lang w:val="en-GB"/>
        </w:rPr>
        <w:lastRenderedPageBreak/>
        <w:t>N2 – Structural navigation</w:t>
      </w:r>
    </w:p>
    <w:p w14:paraId="65A9066B" w14:textId="12F32187" w:rsidR="00F445F1" w:rsidRDefault="008A62F5" w:rsidP="00F445F1">
      <w:pPr>
        <w:ind w:firstLine="284"/>
        <w:rPr>
          <w:lang w:val="en-GB"/>
        </w:rPr>
      </w:pPr>
      <w:r>
        <w:rPr>
          <w:lang w:val="en-GB"/>
        </w:rPr>
        <w:t>In general, the pages are rich of ways to navigate among components of a topic; the only weakness here, is that some pages (such as “Career field – IT &amp; Computer Science internship” and “University / College students” pages) are devoid of lateral menu.</w:t>
      </w:r>
    </w:p>
    <w:p w14:paraId="6A85329A" w14:textId="454FB1FA" w:rsidR="008A62F5" w:rsidRDefault="008A62F5" w:rsidP="008A62F5">
      <w:pPr>
        <w:pStyle w:val="Titolo2"/>
        <w:rPr>
          <w:lang w:val="en-GB"/>
        </w:rPr>
      </w:pPr>
      <w:r>
        <w:rPr>
          <w:lang w:val="en-GB"/>
        </w:rPr>
        <w:t>N3 – Semantic navigation</w:t>
      </w:r>
    </w:p>
    <w:p w14:paraId="43081F87" w14:textId="56C55B97" w:rsidR="008A62F5" w:rsidRDefault="003C7D4A" w:rsidP="008A62F5">
      <w:pPr>
        <w:ind w:firstLine="284"/>
        <w:rPr>
          <w:lang w:val="en-GB"/>
        </w:rPr>
      </w:pPr>
      <w:r>
        <w:rPr>
          <w:lang w:val="en-GB"/>
        </w:rPr>
        <w:t>This heuristic ...</w:t>
      </w:r>
    </w:p>
    <w:p w14:paraId="76418F37" w14:textId="628D0DD7" w:rsidR="003C7D4A" w:rsidRDefault="003C7D4A" w:rsidP="003C7D4A">
      <w:pPr>
        <w:pStyle w:val="Titolo2"/>
        <w:rPr>
          <w:lang w:val="en-GB"/>
        </w:rPr>
      </w:pPr>
      <w:r>
        <w:rPr>
          <w:lang w:val="en-GB"/>
        </w:rPr>
        <w:t>N4 – “Landmarks”</w:t>
      </w:r>
    </w:p>
    <w:p w14:paraId="64375783" w14:textId="62AE253B" w:rsidR="003C7D4A" w:rsidRDefault="003C7D4A" w:rsidP="003C7D4A">
      <w:pPr>
        <w:ind w:firstLine="284"/>
        <w:rPr>
          <w:lang w:val="en-GB"/>
        </w:rPr>
      </w:pPr>
      <w:r>
        <w:rPr>
          <w:lang w:val="en-GB"/>
        </w:rPr>
        <w:t>Landmarks are present (and well inserted) in every page but “Apply now” page: here the only landmark implemented is the one which allows to go back to home page</w:t>
      </w:r>
      <w:r w:rsidR="007C69D0">
        <w:rPr>
          <w:lang w:val="en-GB"/>
        </w:rPr>
        <w:t>; some additional landmark should have been included.</w:t>
      </w:r>
    </w:p>
    <w:p w14:paraId="0FDD71F3" w14:textId="0D450E59" w:rsidR="00976506" w:rsidRDefault="00976506" w:rsidP="00976506">
      <w:pPr>
        <w:pStyle w:val="Titolo1"/>
        <w:rPr>
          <w:lang w:val="en-GB"/>
        </w:rPr>
      </w:pPr>
      <w:r>
        <w:rPr>
          <w:lang w:val="en-GB"/>
        </w:rPr>
        <w:t>Discussion about the results</w:t>
      </w:r>
    </w:p>
    <w:p w14:paraId="2C1A3C21" w14:textId="77777777" w:rsidR="00976506" w:rsidRPr="00976506" w:rsidRDefault="00976506" w:rsidP="00976506">
      <w:pPr>
        <w:rPr>
          <w:lang w:val="en-GB"/>
        </w:rPr>
      </w:pPr>
    </w:p>
    <w:sectPr w:rsidR="00976506" w:rsidRPr="00976506" w:rsidSect="00855982">
      <w:footerReference w:type="default" r:id="rId51"/>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AE7F7" w14:textId="77777777" w:rsidR="00001F4C" w:rsidRDefault="00001F4C" w:rsidP="00855982">
      <w:pPr>
        <w:spacing w:after="0"/>
      </w:pPr>
      <w:r>
        <w:separator/>
      </w:r>
    </w:p>
    <w:p w14:paraId="2731EF9C" w14:textId="77777777" w:rsidR="00001F4C" w:rsidRDefault="00001F4C"/>
  </w:endnote>
  <w:endnote w:type="continuationSeparator" w:id="0">
    <w:p w14:paraId="493A528B" w14:textId="77777777" w:rsidR="00001F4C" w:rsidRDefault="00001F4C" w:rsidP="00855982">
      <w:pPr>
        <w:spacing w:after="0"/>
      </w:pPr>
      <w:r>
        <w:continuationSeparator/>
      </w:r>
    </w:p>
    <w:p w14:paraId="5D7D7017" w14:textId="77777777" w:rsidR="00001F4C" w:rsidRDefault="00001F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59961"/>
      <w:docPartObj>
        <w:docPartGallery w:val="Page Numbers (Bottom of Page)"/>
        <w:docPartUnique/>
      </w:docPartObj>
    </w:sdtPr>
    <w:sdtEndPr>
      <w:rPr>
        <w:noProof/>
      </w:rPr>
    </w:sdtEndPr>
    <w:sdtContent>
      <w:p w14:paraId="79ACBE32" w14:textId="77777777" w:rsidR="00855982" w:rsidRDefault="00855982">
        <w:pPr>
          <w:pStyle w:val="Pidipagina"/>
        </w:pPr>
        <w:r>
          <w:rPr>
            <w:lang w:bidi="it-IT"/>
          </w:rPr>
          <w:fldChar w:fldCharType="begin"/>
        </w:r>
        <w:r>
          <w:rPr>
            <w:lang w:bidi="it-IT"/>
          </w:rPr>
          <w:instrText xml:space="preserve"> PAGE   \* MERGEFORMAT </w:instrText>
        </w:r>
        <w:r>
          <w:rPr>
            <w:lang w:bidi="it-IT"/>
          </w:rPr>
          <w:fldChar w:fldCharType="separate"/>
        </w:r>
        <w:r w:rsidR="000E362A">
          <w:rPr>
            <w:noProof/>
            <w:lang w:bidi="it-IT"/>
          </w:rPr>
          <w:t>1</w:t>
        </w:r>
        <w:r>
          <w:rPr>
            <w:noProof/>
            <w:lang w:bidi="it-IT"/>
          </w:rPr>
          <w:fldChar w:fldCharType="end"/>
        </w:r>
      </w:p>
    </w:sdtContent>
  </w:sdt>
  <w:p w14:paraId="05F743EA"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7B687" w14:textId="77777777" w:rsidR="00001F4C" w:rsidRDefault="00001F4C" w:rsidP="00855982">
      <w:pPr>
        <w:spacing w:after="0"/>
      </w:pPr>
      <w:r>
        <w:separator/>
      </w:r>
    </w:p>
    <w:p w14:paraId="48623A4D" w14:textId="77777777" w:rsidR="00001F4C" w:rsidRDefault="00001F4C"/>
  </w:footnote>
  <w:footnote w:type="continuationSeparator" w:id="0">
    <w:p w14:paraId="30584D7F" w14:textId="77777777" w:rsidR="00001F4C" w:rsidRDefault="00001F4C" w:rsidP="00855982">
      <w:pPr>
        <w:spacing w:after="0"/>
      </w:pPr>
      <w:r>
        <w:continuationSeparator/>
      </w:r>
    </w:p>
    <w:p w14:paraId="46A1CE17" w14:textId="77777777" w:rsidR="00001F4C" w:rsidRDefault="00001F4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3463937"/>
    <w:multiLevelType w:val="hybridMultilevel"/>
    <w:tmpl w:val="81BA6356"/>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7" w15:restartNumberingAfterBreak="0">
    <w:nsid w:val="379B7C6A"/>
    <w:multiLevelType w:val="hybridMultilevel"/>
    <w:tmpl w:val="6EF6317C"/>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8" w15:restartNumberingAfterBreak="0">
    <w:nsid w:val="3F9A3F7E"/>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7066DA5"/>
    <w:multiLevelType w:val="hybridMultilevel"/>
    <w:tmpl w:val="597AF5E4"/>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num w:numId="1" w16cid:durableId="1870993262">
    <w:abstractNumId w:val="14"/>
  </w:num>
  <w:num w:numId="2" w16cid:durableId="5224783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08183464">
    <w:abstractNumId w:val="14"/>
  </w:num>
  <w:num w:numId="4" w16cid:durableId="1917738778">
    <w:abstractNumId w:val="14"/>
  </w:num>
  <w:num w:numId="5" w16cid:durableId="468088874">
    <w:abstractNumId w:val="14"/>
  </w:num>
  <w:num w:numId="6" w16cid:durableId="1423575226">
    <w:abstractNumId w:val="14"/>
  </w:num>
  <w:num w:numId="7" w16cid:durableId="1802529544">
    <w:abstractNumId w:val="14"/>
  </w:num>
  <w:num w:numId="8" w16cid:durableId="729110170">
    <w:abstractNumId w:val="14"/>
  </w:num>
  <w:num w:numId="9" w16cid:durableId="2022127133">
    <w:abstractNumId w:val="14"/>
  </w:num>
  <w:num w:numId="10" w16cid:durableId="500971592">
    <w:abstractNumId w:val="14"/>
  </w:num>
  <w:num w:numId="11" w16cid:durableId="1443377792">
    <w:abstractNumId w:val="14"/>
  </w:num>
  <w:num w:numId="12" w16cid:durableId="153497537">
    <w:abstractNumId w:val="14"/>
  </w:num>
  <w:num w:numId="13" w16cid:durableId="366569632">
    <w:abstractNumId w:val="10"/>
  </w:num>
  <w:num w:numId="14" w16cid:durableId="1870602456">
    <w:abstractNumId w:val="19"/>
  </w:num>
  <w:num w:numId="15" w16cid:durableId="1686975035">
    <w:abstractNumId w:val="11"/>
  </w:num>
  <w:num w:numId="16" w16cid:durableId="1682854608">
    <w:abstractNumId w:val="12"/>
  </w:num>
  <w:num w:numId="17" w16cid:durableId="1229146463">
    <w:abstractNumId w:val="9"/>
  </w:num>
  <w:num w:numId="18" w16cid:durableId="929504240">
    <w:abstractNumId w:val="7"/>
  </w:num>
  <w:num w:numId="19" w16cid:durableId="1712460965">
    <w:abstractNumId w:val="6"/>
  </w:num>
  <w:num w:numId="20" w16cid:durableId="1726638113">
    <w:abstractNumId w:val="5"/>
  </w:num>
  <w:num w:numId="21" w16cid:durableId="2090031874">
    <w:abstractNumId w:val="4"/>
  </w:num>
  <w:num w:numId="22" w16cid:durableId="358285904">
    <w:abstractNumId w:val="8"/>
  </w:num>
  <w:num w:numId="23" w16cid:durableId="1148087029">
    <w:abstractNumId w:val="3"/>
  </w:num>
  <w:num w:numId="24" w16cid:durableId="521550227">
    <w:abstractNumId w:val="2"/>
  </w:num>
  <w:num w:numId="25" w16cid:durableId="1095321134">
    <w:abstractNumId w:val="1"/>
  </w:num>
  <w:num w:numId="26" w16cid:durableId="962468011">
    <w:abstractNumId w:val="0"/>
  </w:num>
  <w:num w:numId="27" w16cid:durableId="1755517581">
    <w:abstractNumId w:val="13"/>
  </w:num>
  <w:num w:numId="28" w16cid:durableId="79184946">
    <w:abstractNumId w:val="15"/>
  </w:num>
  <w:num w:numId="29" w16cid:durableId="257448470">
    <w:abstractNumId w:val="18"/>
  </w:num>
  <w:num w:numId="30" w16cid:durableId="1768235129">
    <w:abstractNumId w:val="20"/>
  </w:num>
  <w:num w:numId="31" w16cid:durableId="1368489232">
    <w:abstractNumId w:val="16"/>
  </w:num>
  <w:num w:numId="32" w16cid:durableId="69542575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C70"/>
    <w:rsid w:val="00001F4C"/>
    <w:rsid w:val="000A0566"/>
    <w:rsid w:val="000E362A"/>
    <w:rsid w:val="00100CDB"/>
    <w:rsid w:val="0012458E"/>
    <w:rsid w:val="00147659"/>
    <w:rsid w:val="001943DB"/>
    <w:rsid w:val="001A37DE"/>
    <w:rsid w:val="001A5BC9"/>
    <w:rsid w:val="001B1932"/>
    <w:rsid w:val="001D4362"/>
    <w:rsid w:val="002411A6"/>
    <w:rsid w:val="00271BD2"/>
    <w:rsid w:val="002A59B9"/>
    <w:rsid w:val="002E2512"/>
    <w:rsid w:val="002F4265"/>
    <w:rsid w:val="003C7D4A"/>
    <w:rsid w:val="003F1A3D"/>
    <w:rsid w:val="00430CCA"/>
    <w:rsid w:val="00441F7E"/>
    <w:rsid w:val="004B632E"/>
    <w:rsid w:val="004D41D1"/>
    <w:rsid w:val="0051322A"/>
    <w:rsid w:val="0056538D"/>
    <w:rsid w:val="00590078"/>
    <w:rsid w:val="005F3C90"/>
    <w:rsid w:val="00651FCA"/>
    <w:rsid w:val="006B14E5"/>
    <w:rsid w:val="006B6C65"/>
    <w:rsid w:val="006D0695"/>
    <w:rsid w:val="007262A3"/>
    <w:rsid w:val="007628BD"/>
    <w:rsid w:val="007833A7"/>
    <w:rsid w:val="0078716F"/>
    <w:rsid w:val="00796D75"/>
    <w:rsid w:val="007C69D0"/>
    <w:rsid w:val="00855982"/>
    <w:rsid w:val="008A62F5"/>
    <w:rsid w:val="008D30A2"/>
    <w:rsid w:val="00926C70"/>
    <w:rsid w:val="00976506"/>
    <w:rsid w:val="00985088"/>
    <w:rsid w:val="0098694B"/>
    <w:rsid w:val="00992A6E"/>
    <w:rsid w:val="009B31C7"/>
    <w:rsid w:val="00A10484"/>
    <w:rsid w:val="00AB332B"/>
    <w:rsid w:val="00AF3EA8"/>
    <w:rsid w:val="00AF7F97"/>
    <w:rsid w:val="00B22A27"/>
    <w:rsid w:val="00BC4253"/>
    <w:rsid w:val="00C51A26"/>
    <w:rsid w:val="00D702F6"/>
    <w:rsid w:val="00DB06CF"/>
    <w:rsid w:val="00E03F93"/>
    <w:rsid w:val="00E1449B"/>
    <w:rsid w:val="00EE1E6C"/>
    <w:rsid w:val="00F445F1"/>
    <w:rsid w:val="00FA779D"/>
    <w:rsid w:val="00FB589F"/>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C2374"/>
  <w15:chartTrackingRefBased/>
  <w15:docId w15:val="{02C0AF8C-856C-43EB-A3CB-572D578FB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F1A3D"/>
    <w:pPr>
      <w:spacing w:line="240" w:lineRule="auto"/>
      <w:contextualSpacing/>
      <w:jc w:val="both"/>
    </w:pPr>
  </w:style>
  <w:style w:type="paragraph" w:styleId="Titolo1">
    <w:name w:val="heading 1"/>
    <w:basedOn w:val="Normale"/>
    <w:next w:val="Normale"/>
    <w:link w:val="Titolo1Carattere"/>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Titolo2">
    <w:name w:val="heading 2"/>
    <w:basedOn w:val="Normale"/>
    <w:next w:val="Normale"/>
    <w:link w:val="Titolo2Carattere"/>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Titolo3">
    <w:name w:val="heading 3"/>
    <w:basedOn w:val="Normale"/>
    <w:next w:val="Normale"/>
    <w:link w:val="Titolo3Carattere"/>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Titolo4">
    <w:name w:val="heading 4"/>
    <w:basedOn w:val="Normale"/>
    <w:next w:val="Normale"/>
    <w:link w:val="Titolo4Carattere"/>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Titolo5">
    <w:name w:val="heading 5"/>
    <w:basedOn w:val="Normale"/>
    <w:next w:val="Normale"/>
    <w:link w:val="Titolo5Carattere"/>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Titolo6">
    <w:name w:val="heading 6"/>
    <w:basedOn w:val="Normale"/>
    <w:next w:val="Normale"/>
    <w:link w:val="Titolo6Carattere"/>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Titolo7">
    <w:name w:val="heading 7"/>
    <w:basedOn w:val="Normale"/>
    <w:next w:val="Normale"/>
    <w:link w:val="Titolo7Carattere"/>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Titolo9">
    <w:name w:val="heading 9"/>
    <w:basedOn w:val="Normale"/>
    <w:next w:val="Normale"/>
    <w:link w:val="Titolo9Carattere"/>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link w:val="TitoloCarattere"/>
    <w:uiPriority w:val="1"/>
    <w:qFormat/>
    <w:rsid w:val="00FD262C"/>
    <w:pPr>
      <w:spacing w:after="0"/>
    </w:pPr>
    <w:rPr>
      <w:rFonts w:asciiTheme="majorHAnsi" w:eastAsiaTheme="majorEastAsia" w:hAnsiTheme="majorHAnsi" w:cstheme="majorBidi"/>
      <w:sz w:val="56"/>
      <w:szCs w:val="56"/>
    </w:rPr>
  </w:style>
  <w:style w:type="character" w:customStyle="1" w:styleId="TitoloCarattere">
    <w:name w:val="Titolo Carattere"/>
    <w:basedOn w:val="Carpredefinitoparagrafo"/>
    <w:link w:val="Titolo"/>
    <w:uiPriority w:val="1"/>
    <w:rsid w:val="00FD262C"/>
    <w:rPr>
      <w:rFonts w:asciiTheme="majorHAnsi" w:eastAsiaTheme="majorEastAsia" w:hAnsiTheme="majorHAnsi" w:cstheme="majorBidi"/>
      <w:sz w:val="56"/>
      <w:szCs w:val="56"/>
    </w:rPr>
  </w:style>
  <w:style w:type="paragraph" w:styleId="Intestazione">
    <w:name w:val="header"/>
    <w:basedOn w:val="Normale"/>
    <w:link w:val="IntestazioneCarattere"/>
    <w:uiPriority w:val="99"/>
    <w:unhideWhenUsed/>
    <w:rsid w:val="00855982"/>
    <w:pPr>
      <w:spacing w:after="0"/>
    </w:pPr>
  </w:style>
  <w:style w:type="character" w:customStyle="1" w:styleId="IntestazioneCarattere">
    <w:name w:val="Intestazione Carattere"/>
    <w:basedOn w:val="Carpredefinitoparagrafo"/>
    <w:link w:val="Intestazione"/>
    <w:uiPriority w:val="99"/>
    <w:rsid w:val="00855982"/>
  </w:style>
  <w:style w:type="character" w:customStyle="1" w:styleId="Titolo1Carattere">
    <w:name w:val="Titolo 1 Carattere"/>
    <w:basedOn w:val="Carpredefinitoparagrafo"/>
    <w:link w:val="Titolo1"/>
    <w:uiPriority w:val="9"/>
    <w:rsid w:val="00FD262C"/>
    <w:rPr>
      <w:rFonts w:asciiTheme="majorHAnsi" w:eastAsiaTheme="majorEastAsia" w:hAnsiTheme="majorHAnsi" w:cstheme="majorBidi"/>
      <w:b/>
      <w:bCs/>
      <w:smallCaps/>
      <w:sz w:val="36"/>
      <w:szCs w:val="36"/>
    </w:rPr>
  </w:style>
  <w:style w:type="character" w:customStyle="1" w:styleId="Titolo2Carattere">
    <w:name w:val="Titolo 2 Carattere"/>
    <w:basedOn w:val="Carpredefinitoparagrafo"/>
    <w:link w:val="Titolo2"/>
    <w:uiPriority w:val="9"/>
    <w:rsid w:val="00FD262C"/>
    <w:rPr>
      <w:rFonts w:asciiTheme="majorHAnsi" w:eastAsiaTheme="majorEastAsia" w:hAnsiTheme="majorHAnsi" w:cstheme="majorBidi"/>
      <w:b/>
      <w:bCs/>
      <w:smallCaps/>
      <w:sz w:val="28"/>
      <w:szCs w:val="28"/>
    </w:rPr>
  </w:style>
  <w:style w:type="character" w:customStyle="1" w:styleId="Titolo3Carattere">
    <w:name w:val="Titolo 3 Carattere"/>
    <w:basedOn w:val="Carpredefinitoparagrafo"/>
    <w:link w:val="Titolo3"/>
    <w:uiPriority w:val="9"/>
    <w:semiHidden/>
    <w:rsid w:val="00FD262C"/>
    <w:rPr>
      <w:rFonts w:asciiTheme="majorHAnsi" w:eastAsiaTheme="majorEastAsia" w:hAnsiTheme="majorHAnsi" w:cstheme="majorBidi"/>
      <w:b/>
      <w:bCs/>
    </w:rPr>
  </w:style>
  <w:style w:type="character" w:customStyle="1" w:styleId="Titolo4Carattere">
    <w:name w:val="Titolo 4 Carattere"/>
    <w:basedOn w:val="Carpredefinitoparagrafo"/>
    <w:link w:val="Titolo4"/>
    <w:uiPriority w:val="9"/>
    <w:semiHidden/>
    <w:rsid w:val="00FD262C"/>
    <w:rPr>
      <w:rFonts w:asciiTheme="majorHAnsi" w:eastAsiaTheme="majorEastAsia" w:hAnsiTheme="majorHAnsi" w:cstheme="majorBidi"/>
      <w:b/>
      <w:bCs/>
      <w:i/>
      <w:iCs/>
    </w:rPr>
  </w:style>
  <w:style w:type="character" w:customStyle="1" w:styleId="Titolo5Carattere">
    <w:name w:val="Titolo 5 Carattere"/>
    <w:basedOn w:val="Carpredefinitoparagrafo"/>
    <w:link w:val="Titolo5"/>
    <w:uiPriority w:val="9"/>
    <w:semiHidden/>
    <w:rsid w:val="00FD262C"/>
    <w:rPr>
      <w:rFonts w:asciiTheme="majorHAnsi" w:eastAsiaTheme="majorEastAsia" w:hAnsiTheme="majorHAnsi" w:cstheme="majorBidi"/>
      <w:color w:val="404040" w:themeColor="text1" w:themeTint="BF"/>
    </w:rPr>
  </w:style>
  <w:style w:type="character" w:customStyle="1" w:styleId="Titolo6Carattere">
    <w:name w:val="Titolo 6 Carattere"/>
    <w:basedOn w:val="Carpredefinitoparagrafo"/>
    <w:link w:val="Titolo6"/>
    <w:uiPriority w:val="9"/>
    <w:semiHidden/>
    <w:rsid w:val="00FD262C"/>
    <w:rPr>
      <w:rFonts w:asciiTheme="majorHAnsi" w:eastAsiaTheme="majorEastAsia" w:hAnsiTheme="majorHAnsi" w:cstheme="majorBidi"/>
      <w:i/>
      <w:iCs/>
      <w:color w:val="404040" w:themeColor="text1" w:themeTint="BF"/>
    </w:rPr>
  </w:style>
  <w:style w:type="character" w:customStyle="1" w:styleId="Titolo7Carattere">
    <w:name w:val="Titolo 7 Carattere"/>
    <w:basedOn w:val="Carpredefinitoparagrafo"/>
    <w:link w:val="Titolo7"/>
    <w:uiPriority w:val="9"/>
    <w:semiHidden/>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1D4362"/>
    <w:rPr>
      <w:rFonts w:asciiTheme="majorHAnsi" w:eastAsiaTheme="majorEastAsia" w:hAnsiTheme="majorHAnsi" w:cstheme="majorBidi"/>
      <w:color w:val="404040" w:themeColor="text1" w:themeTint="BF"/>
      <w:szCs w:val="20"/>
    </w:rPr>
  </w:style>
  <w:style w:type="character" w:customStyle="1" w:styleId="Titolo9Carattere">
    <w:name w:val="Titolo 9 Carattere"/>
    <w:basedOn w:val="Carpredefinitoparagrafo"/>
    <w:link w:val="Titolo9"/>
    <w:uiPriority w:val="9"/>
    <w:semiHidden/>
    <w:rsid w:val="001D4362"/>
    <w:rPr>
      <w:rFonts w:asciiTheme="majorHAnsi" w:eastAsiaTheme="majorEastAsia" w:hAnsiTheme="majorHAnsi" w:cstheme="majorBidi"/>
      <w:i/>
      <w:iCs/>
      <w:color w:val="404040" w:themeColor="text1" w:themeTint="BF"/>
      <w:szCs w:val="20"/>
    </w:rPr>
  </w:style>
  <w:style w:type="paragraph" w:styleId="Pidipagina">
    <w:name w:val="footer"/>
    <w:basedOn w:val="Normale"/>
    <w:link w:val="PidipaginaCarattere"/>
    <w:uiPriority w:val="99"/>
    <w:unhideWhenUsed/>
    <w:rsid w:val="00855982"/>
    <w:pPr>
      <w:spacing w:after="0"/>
    </w:pPr>
  </w:style>
  <w:style w:type="character" w:customStyle="1" w:styleId="PidipaginaCarattere">
    <w:name w:val="Piè di pagina Carattere"/>
    <w:basedOn w:val="Carpredefinitoparagrafo"/>
    <w:link w:val="Pidipagina"/>
    <w:uiPriority w:val="99"/>
    <w:rsid w:val="00855982"/>
  </w:style>
  <w:style w:type="paragraph" w:styleId="Didascalia">
    <w:name w:val="caption"/>
    <w:basedOn w:val="Normale"/>
    <w:next w:val="Normale"/>
    <w:uiPriority w:val="35"/>
    <w:semiHidden/>
    <w:unhideWhenUsed/>
    <w:qFormat/>
    <w:rsid w:val="001D4362"/>
    <w:pPr>
      <w:spacing w:after="200"/>
    </w:pPr>
    <w:rPr>
      <w:i/>
      <w:iCs/>
      <w:color w:val="323232" w:themeColor="text2"/>
      <w:szCs w:val="18"/>
    </w:rPr>
  </w:style>
  <w:style w:type="paragraph" w:styleId="Titolosommario">
    <w:name w:val="TOC Heading"/>
    <w:basedOn w:val="Titolo1"/>
    <w:next w:val="Normale"/>
    <w:uiPriority w:val="39"/>
    <w:semiHidden/>
    <w:unhideWhenUsed/>
    <w:qFormat/>
    <w:pPr>
      <w:outlineLvl w:val="9"/>
    </w:pPr>
  </w:style>
  <w:style w:type="paragraph" w:styleId="Testofumetto">
    <w:name w:val="Balloon Text"/>
    <w:basedOn w:val="Normale"/>
    <w:link w:val="TestofumettoCarattere"/>
    <w:uiPriority w:val="99"/>
    <w:semiHidden/>
    <w:unhideWhenUsed/>
    <w:rsid w:val="001D4362"/>
    <w:pPr>
      <w:spacing w:after="0"/>
    </w:pPr>
    <w:rPr>
      <w:rFonts w:ascii="Segoe UI" w:hAnsi="Segoe UI" w:cs="Segoe UI"/>
      <w:szCs w:val="18"/>
    </w:rPr>
  </w:style>
  <w:style w:type="character" w:customStyle="1" w:styleId="TestofumettoCarattere">
    <w:name w:val="Testo fumetto Carattere"/>
    <w:basedOn w:val="Carpredefinitoparagrafo"/>
    <w:link w:val="Testofumetto"/>
    <w:uiPriority w:val="99"/>
    <w:semiHidden/>
    <w:rsid w:val="001D4362"/>
    <w:rPr>
      <w:rFonts w:ascii="Segoe UI" w:hAnsi="Segoe UI" w:cs="Segoe UI"/>
      <w:szCs w:val="18"/>
    </w:rPr>
  </w:style>
  <w:style w:type="paragraph" w:styleId="Corpodeltesto3">
    <w:name w:val="Body Text 3"/>
    <w:basedOn w:val="Normale"/>
    <w:link w:val="Corpodeltesto3Carattere"/>
    <w:uiPriority w:val="99"/>
    <w:semiHidden/>
    <w:unhideWhenUsed/>
    <w:rsid w:val="001D4362"/>
    <w:pPr>
      <w:spacing w:after="120"/>
    </w:pPr>
    <w:rPr>
      <w:szCs w:val="16"/>
    </w:rPr>
  </w:style>
  <w:style w:type="character" w:customStyle="1" w:styleId="Corpodeltesto3Carattere">
    <w:name w:val="Corpo del testo 3 Carattere"/>
    <w:basedOn w:val="Carpredefinitoparagrafo"/>
    <w:link w:val="Corpodeltesto3"/>
    <w:uiPriority w:val="99"/>
    <w:semiHidden/>
    <w:rsid w:val="001D4362"/>
    <w:rPr>
      <w:szCs w:val="16"/>
    </w:rPr>
  </w:style>
  <w:style w:type="paragraph" w:styleId="Rientrocorpodeltesto3">
    <w:name w:val="Body Text Indent 3"/>
    <w:basedOn w:val="Normale"/>
    <w:link w:val="Rientrocorpodeltesto3Carattere"/>
    <w:uiPriority w:val="99"/>
    <w:semiHidden/>
    <w:unhideWhenUsed/>
    <w:rsid w:val="001D4362"/>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1D4362"/>
    <w:rPr>
      <w:szCs w:val="16"/>
    </w:rPr>
  </w:style>
  <w:style w:type="character" w:styleId="Rimandocommento">
    <w:name w:val="annotation reference"/>
    <w:basedOn w:val="Carpredefinitoparagrafo"/>
    <w:uiPriority w:val="99"/>
    <w:semiHidden/>
    <w:unhideWhenUsed/>
    <w:rsid w:val="001D4362"/>
    <w:rPr>
      <w:sz w:val="22"/>
      <w:szCs w:val="16"/>
    </w:rPr>
  </w:style>
  <w:style w:type="paragraph" w:styleId="Testocommento">
    <w:name w:val="annotation text"/>
    <w:basedOn w:val="Normale"/>
    <w:link w:val="TestocommentoCarattere"/>
    <w:uiPriority w:val="99"/>
    <w:semiHidden/>
    <w:unhideWhenUsed/>
    <w:rsid w:val="001D4362"/>
    <w:rPr>
      <w:szCs w:val="20"/>
    </w:rPr>
  </w:style>
  <w:style w:type="character" w:customStyle="1" w:styleId="TestocommentoCarattere">
    <w:name w:val="Testo commento Carattere"/>
    <w:basedOn w:val="Carpredefinitoparagrafo"/>
    <w:link w:val="Testocommento"/>
    <w:uiPriority w:val="99"/>
    <w:semiHidden/>
    <w:rsid w:val="001D4362"/>
    <w:rPr>
      <w:szCs w:val="20"/>
    </w:rPr>
  </w:style>
  <w:style w:type="paragraph" w:styleId="Soggettocommento">
    <w:name w:val="annotation subject"/>
    <w:basedOn w:val="Testocommento"/>
    <w:next w:val="Testocommento"/>
    <w:link w:val="SoggettocommentoCarattere"/>
    <w:uiPriority w:val="99"/>
    <w:semiHidden/>
    <w:unhideWhenUsed/>
    <w:rsid w:val="001D4362"/>
    <w:rPr>
      <w:b/>
      <w:bCs/>
    </w:rPr>
  </w:style>
  <w:style w:type="character" w:customStyle="1" w:styleId="SoggettocommentoCarattere">
    <w:name w:val="Soggetto commento Carattere"/>
    <w:basedOn w:val="TestocommentoCarattere"/>
    <w:link w:val="Soggettocommento"/>
    <w:uiPriority w:val="99"/>
    <w:semiHidden/>
    <w:rsid w:val="001D4362"/>
    <w:rPr>
      <w:b/>
      <w:bCs/>
      <w:szCs w:val="20"/>
    </w:rPr>
  </w:style>
  <w:style w:type="paragraph" w:styleId="Mappadocumento">
    <w:name w:val="Document Map"/>
    <w:basedOn w:val="Normale"/>
    <w:link w:val="MappadocumentoCarattere"/>
    <w:uiPriority w:val="99"/>
    <w:semiHidden/>
    <w:unhideWhenUsed/>
    <w:rsid w:val="001D4362"/>
    <w:pPr>
      <w:spacing w:after="0"/>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1D4362"/>
    <w:rPr>
      <w:rFonts w:ascii="Segoe UI" w:hAnsi="Segoe UI" w:cs="Segoe UI"/>
      <w:szCs w:val="16"/>
    </w:rPr>
  </w:style>
  <w:style w:type="paragraph" w:styleId="Testonotadichiusura">
    <w:name w:val="endnote text"/>
    <w:basedOn w:val="Normale"/>
    <w:link w:val="TestonotadichiusuraCarattere"/>
    <w:uiPriority w:val="99"/>
    <w:semiHidden/>
    <w:unhideWhenUsed/>
    <w:rsid w:val="001D4362"/>
    <w:pPr>
      <w:spacing w:after="0"/>
    </w:pPr>
    <w:rPr>
      <w:szCs w:val="20"/>
    </w:rPr>
  </w:style>
  <w:style w:type="character" w:customStyle="1" w:styleId="TestonotadichiusuraCarattere">
    <w:name w:val="Testo nota di chiusura Carattere"/>
    <w:basedOn w:val="Carpredefinitoparagrafo"/>
    <w:link w:val="Testonotadichiusura"/>
    <w:uiPriority w:val="99"/>
    <w:semiHidden/>
    <w:rsid w:val="001D4362"/>
    <w:rPr>
      <w:szCs w:val="20"/>
    </w:rPr>
  </w:style>
  <w:style w:type="paragraph" w:styleId="Indirizzomittente">
    <w:name w:val="envelope return"/>
    <w:basedOn w:val="Normale"/>
    <w:uiPriority w:val="99"/>
    <w:semiHidden/>
    <w:unhideWhenUsed/>
    <w:rsid w:val="001D4362"/>
    <w:pPr>
      <w:spacing w:after="0"/>
    </w:pPr>
    <w:rPr>
      <w:rFonts w:asciiTheme="majorHAnsi" w:eastAsiaTheme="majorEastAsia" w:hAnsiTheme="majorHAnsi" w:cstheme="majorBidi"/>
      <w:szCs w:val="20"/>
    </w:rPr>
  </w:style>
  <w:style w:type="paragraph" w:styleId="Testonotaapidipagina">
    <w:name w:val="footnote text"/>
    <w:basedOn w:val="Normale"/>
    <w:link w:val="TestonotaapidipaginaCarattere"/>
    <w:uiPriority w:val="99"/>
    <w:semiHidden/>
    <w:unhideWhenUsed/>
    <w:rsid w:val="001D4362"/>
    <w:pPr>
      <w:spacing w:after="0"/>
    </w:pPr>
    <w:rPr>
      <w:szCs w:val="20"/>
    </w:rPr>
  </w:style>
  <w:style w:type="character" w:customStyle="1" w:styleId="TestonotaapidipaginaCarattere">
    <w:name w:val="Testo nota a piè di pagina Carattere"/>
    <w:basedOn w:val="Carpredefinitoparagrafo"/>
    <w:link w:val="Testonotaapidipagina"/>
    <w:uiPriority w:val="99"/>
    <w:semiHidden/>
    <w:rsid w:val="001D4362"/>
    <w:rPr>
      <w:szCs w:val="20"/>
    </w:rPr>
  </w:style>
  <w:style w:type="character" w:styleId="CodiceHTML">
    <w:name w:val="HTML Code"/>
    <w:basedOn w:val="Carpredefinitoparagrafo"/>
    <w:uiPriority w:val="99"/>
    <w:semiHidden/>
    <w:unhideWhenUsed/>
    <w:rsid w:val="001D4362"/>
    <w:rPr>
      <w:rFonts w:ascii="Consolas" w:hAnsi="Consolas"/>
      <w:sz w:val="22"/>
      <w:szCs w:val="20"/>
    </w:rPr>
  </w:style>
  <w:style w:type="character" w:styleId="TastieraHTML">
    <w:name w:val="HTML Keyboard"/>
    <w:basedOn w:val="Carpredefinitoparagrafo"/>
    <w:uiPriority w:val="99"/>
    <w:semiHidden/>
    <w:unhideWhenUsed/>
    <w:rsid w:val="001D4362"/>
    <w:rPr>
      <w:rFonts w:ascii="Consolas" w:hAnsi="Consolas"/>
      <w:sz w:val="22"/>
      <w:szCs w:val="20"/>
    </w:rPr>
  </w:style>
  <w:style w:type="paragraph" w:styleId="PreformattatoHTML">
    <w:name w:val="HTML Preformatted"/>
    <w:basedOn w:val="Normale"/>
    <w:link w:val="PreformattatoHTMLCarattere"/>
    <w:uiPriority w:val="99"/>
    <w:semiHidden/>
    <w:unhideWhenUsed/>
    <w:rsid w:val="001D4362"/>
    <w:pPr>
      <w:spacing w:after="0"/>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1D4362"/>
    <w:rPr>
      <w:rFonts w:ascii="Consolas" w:hAnsi="Consolas"/>
      <w:szCs w:val="20"/>
    </w:rPr>
  </w:style>
  <w:style w:type="character" w:styleId="MacchinadascrivereHTML">
    <w:name w:val="HTML Typewriter"/>
    <w:basedOn w:val="Carpredefinitoparagrafo"/>
    <w:uiPriority w:val="99"/>
    <w:semiHidden/>
    <w:unhideWhenUsed/>
    <w:rsid w:val="001D4362"/>
    <w:rPr>
      <w:rFonts w:ascii="Consolas" w:hAnsi="Consolas"/>
      <w:sz w:val="22"/>
      <w:szCs w:val="20"/>
    </w:rPr>
  </w:style>
  <w:style w:type="paragraph" w:styleId="Testomacro">
    <w:name w:val="macro"/>
    <w:link w:val="TestomacroCarattere"/>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stomacroCarattere">
    <w:name w:val="Testo macro Carattere"/>
    <w:basedOn w:val="Carpredefinitoparagrafo"/>
    <w:link w:val="Testomacro"/>
    <w:uiPriority w:val="99"/>
    <w:semiHidden/>
    <w:rsid w:val="001D4362"/>
    <w:rPr>
      <w:rFonts w:ascii="Consolas" w:hAnsi="Consolas"/>
      <w:szCs w:val="20"/>
    </w:rPr>
  </w:style>
  <w:style w:type="paragraph" w:styleId="Testonormale">
    <w:name w:val="Plain Text"/>
    <w:basedOn w:val="Normale"/>
    <w:link w:val="TestonormaleCarattere"/>
    <w:uiPriority w:val="99"/>
    <w:semiHidden/>
    <w:unhideWhenUsed/>
    <w:rsid w:val="001D4362"/>
    <w:pPr>
      <w:spacing w:after="0"/>
    </w:pPr>
    <w:rPr>
      <w:rFonts w:ascii="Consolas" w:hAnsi="Consolas"/>
      <w:szCs w:val="21"/>
    </w:rPr>
  </w:style>
  <w:style w:type="character" w:customStyle="1" w:styleId="TestonormaleCarattere">
    <w:name w:val="Testo normale Carattere"/>
    <w:basedOn w:val="Carpredefinitoparagrafo"/>
    <w:link w:val="Testonormale"/>
    <w:uiPriority w:val="99"/>
    <w:semiHidden/>
    <w:rsid w:val="001D4362"/>
    <w:rPr>
      <w:rFonts w:ascii="Consolas" w:hAnsi="Consolas"/>
      <w:szCs w:val="21"/>
    </w:rPr>
  </w:style>
  <w:style w:type="paragraph" w:styleId="Testodelblocco">
    <w:name w:val="Block Text"/>
    <w:basedOn w:val="Normale"/>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Collegamentovisitato">
    <w:name w:val="FollowedHyperlink"/>
    <w:basedOn w:val="Carpredefinitoparagrafo"/>
    <w:uiPriority w:val="99"/>
    <w:semiHidden/>
    <w:unhideWhenUsed/>
    <w:rsid w:val="007833A7"/>
    <w:rPr>
      <w:color w:val="783F04" w:themeColor="accent1" w:themeShade="80"/>
      <w:u w:val="single"/>
    </w:rPr>
  </w:style>
  <w:style w:type="character" w:styleId="Collegamentoipertestuale">
    <w:name w:val="Hyperlink"/>
    <w:basedOn w:val="Carpredefinitoparagrafo"/>
    <w:uiPriority w:val="99"/>
    <w:semiHidden/>
    <w:unhideWhenUsed/>
    <w:rsid w:val="007833A7"/>
    <w:rPr>
      <w:color w:val="3A6331" w:themeColor="accent4" w:themeShade="BF"/>
      <w:u w:val="single"/>
    </w:rPr>
  </w:style>
  <w:style w:type="character" w:styleId="Testosegnaposto">
    <w:name w:val="Placeholder Text"/>
    <w:basedOn w:val="Carpredefinitoparagrafo"/>
    <w:uiPriority w:val="99"/>
    <w:semiHidden/>
    <w:rsid w:val="007833A7"/>
    <w:rPr>
      <w:color w:val="595959" w:themeColor="text1" w:themeTint="A6"/>
    </w:rPr>
  </w:style>
  <w:style w:type="character" w:styleId="Enfasiintensa">
    <w:name w:val="Intense Emphasis"/>
    <w:basedOn w:val="Carpredefinitoparagrafo"/>
    <w:uiPriority w:val="21"/>
    <w:semiHidden/>
    <w:unhideWhenUsed/>
    <w:qFormat/>
    <w:rsid w:val="00FD262C"/>
    <w:rPr>
      <w:i/>
      <w:iCs/>
      <w:color w:val="B35E06" w:themeColor="accent1" w:themeShade="BF"/>
    </w:rPr>
  </w:style>
  <w:style w:type="paragraph" w:styleId="Citazioneintensa">
    <w:name w:val="Intense Quote"/>
    <w:basedOn w:val="Normale"/>
    <w:next w:val="Normale"/>
    <w:link w:val="CitazioneintensaCarattere"/>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CitazioneintensaCarattere">
    <w:name w:val="Citazione intensa Carattere"/>
    <w:basedOn w:val="Carpredefinitoparagrafo"/>
    <w:link w:val="Citazioneintensa"/>
    <w:uiPriority w:val="30"/>
    <w:semiHidden/>
    <w:rsid w:val="00FD262C"/>
    <w:rPr>
      <w:i/>
      <w:iCs/>
      <w:color w:val="B35E06" w:themeColor="accent1" w:themeShade="BF"/>
    </w:rPr>
  </w:style>
  <w:style w:type="character" w:styleId="Riferimentointenso">
    <w:name w:val="Intense Reference"/>
    <w:basedOn w:val="Carpredefinitoparagrafo"/>
    <w:uiPriority w:val="32"/>
    <w:semiHidden/>
    <w:unhideWhenUsed/>
    <w:qFormat/>
    <w:rsid w:val="00FD262C"/>
    <w:rPr>
      <w:b/>
      <w:bCs/>
      <w:caps w:val="0"/>
      <w:smallCaps/>
      <w:color w:val="B35E06" w:themeColor="accent1" w:themeShade="BF"/>
      <w:spacing w:val="5"/>
    </w:rPr>
  </w:style>
  <w:style w:type="paragraph" w:styleId="Paragrafoelenco">
    <w:name w:val="List Paragraph"/>
    <w:basedOn w:val="Normale"/>
    <w:uiPriority w:val="34"/>
    <w:unhideWhenUsed/>
    <w:qFormat/>
    <w:rsid w:val="003F1A3D"/>
    <w:pPr>
      <w:ind w:left="720"/>
    </w:pPr>
  </w:style>
  <w:style w:type="paragraph" w:styleId="Nessunaspaziatura">
    <w:name w:val="No Spacing"/>
    <w:uiPriority w:val="1"/>
    <w:semiHidden/>
    <w:unhideWhenUsed/>
    <w:qFormat/>
    <w:rsid w:val="006B14E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tmp"/><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webSettings" Target="webSettings.xml"/><Relationship Id="rId2" Type="http://schemas.openxmlformats.org/officeDocument/2006/relationships/customXml" Target="../customXml/item2.xml"/><Relationship Id="rId16" Type="http://schemas.microsoft.com/office/2007/relationships/diagramDrawing" Target="diagrams/drawing1.xml"/><Relationship Id="rId29" Type="http://schemas.openxmlformats.org/officeDocument/2006/relationships/image" Target="media/image14.png"/><Relationship Id="rId11" Type="http://schemas.openxmlformats.org/officeDocument/2006/relationships/package" Target="embeddings/Microsoft_Excel_Worksheet.xlsx"/><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tmp"/><Relationship Id="rId40" Type="http://schemas.openxmlformats.org/officeDocument/2006/relationships/image" Target="media/image25.tmp"/><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1.emf"/><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2.tmp"/><Relationship Id="rId30" Type="http://schemas.openxmlformats.org/officeDocument/2006/relationships/image" Target="media/image15.tmp"/><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footnotes" Target="footnote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image" Target="media/image2.tmp"/><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tmp"/><Relationship Id="rId46" Type="http://schemas.openxmlformats.org/officeDocument/2006/relationships/image" Target="media/image31.png"/><Relationship Id="rId20" Type="http://schemas.openxmlformats.org/officeDocument/2006/relationships/image" Target="media/image5.tmp"/><Relationship Id="rId41" Type="http://schemas.openxmlformats.org/officeDocument/2006/relationships/image" Target="media/image26.tmp"/><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AppData\Roaming\Microsoft\Templates\Design%20Report%20(vuoto).dotx" TargetMode="External"/></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3E5BBA9-9C9D-4C26-AD11-A80280765761}" type="doc">
      <dgm:prSet loTypeId="urn:microsoft.com/office/officeart/2005/8/layout/hierarchy2" loCatId="hierarchy" qsTypeId="urn:microsoft.com/office/officeart/2005/8/quickstyle/simple1" qsCatId="simple" csTypeId="urn:microsoft.com/office/officeart/2005/8/colors/accent3_2" csCatId="accent3" phldr="1"/>
      <dgm:spPr/>
      <dgm:t>
        <a:bodyPr/>
        <a:lstStyle/>
        <a:p>
          <a:endParaRPr lang="it-IT"/>
        </a:p>
      </dgm:t>
    </dgm:pt>
    <dgm:pt modelId="{ACCC32BD-5178-4060-A432-CA8AC57DC0B9}">
      <dgm:prSet phldrT="[Testo]"/>
      <dgm:spPr/>
      <dgm:t>
        <a:bodyPr/>
        <a:lstStyle/>
        <a:p>
          <a:r>
            <a:rPr lang="it-IT"/>
            <a:t>Main</a:t>
          </a:r>
        </a:p>
      </dgm:t>
    </dgm:pt>
    <dgm:pt modelId="{0FCCFC87-B28D-4381-8A5C-46E6AAE1EFF4}" type="parTrans" cxnId="{75D85AB1-E944-4C42-80DB-1AF3C59528DB}">
      <dgm:prSet/>
      <dgm:spPr/>
      <dgm:t>
        <a:bodyPr/>
        <a:lstStyle/>
        <a:p>
          <a:endParaRPr lang="it-IT"/>
        </a:p>
      </dgm:t>
    </dgm:pt>
    <dgm:pt modelId="{0FE01EE4-1CA9-4609-B4AB-DA61DEE28EC8}" type="sibTrans" cxnId="{75D85AB1-E944-4C42-80DB-1AF3C59528DB}">
      <dgm:prSet/>
      <dgm:spPr/>
      <dgm:t>
        <a:bodyPr/>
        <a:lstStyle/>
        <a:p>
          <a:endParaRPr lang="it-IT"/>
        </a:p>
      </dgm:t>
    </dgm:pt>
    <dgm:pt modelId="{BBBF470F-CCDF-4FE6-AFF9-FC30DD982CF8}" type="asst">
      <dgm:prSet phldrT="[Testo]"/>
      <dgm:spPr/>
      <dgm:t>
        <a:bodyPr/>
        <a:lstStyle/>
        <a:p>
          <a:r>
            <a:rPr lang="it-IT"/>
            <a:t>How it works</a:t>
          </a:r>
        </a:p>
      </dgm:t>
    </dgm:pt>
    <dgm:pt modelId="{526A7F69-5386-43F0-9D3A-A15B8B4C46E8}" type="sibTrans" cxnId="{9A577BDE-2ACF-4632-8931-025F63BF7E6A}">
      <dgm:prSet/>
      <dgm:spPr/>
      <dgm:t>
        <a:bodyPr/>
        <a:lstStyle/>
        <a:p>
          <a:endParaRPr lang="it-IT"/>
        </a:p>
      </dgm:t>
    </dgm:pt>
    <dgm:pt modelId="{D66C3AC1-8C84-4891-B786-C02987145AE8}" type="parTrans" cxnId="{9A577BDE-2ACF-4632-8931-025F63BF7E6A}">
      <dgm:prSet/>
      <dgm:spPr/>
      <dgm:t>
        <a:bodyPr/>
        <a:lstStyle/>
        <a:p>
          <a:endParaRPr lang="it-IT"/>
        </a:p>
      </dgm:t>
    </dgm:pt>
    <dgm:pt modelId="{3DEBE63E-2C8E-4C34-885D-3589C5582F17}" type="asst">
      <dgm:prSet phldrT="[Testo]"/>
      <dgm:spPr/>
      <dgm:t>
        <a:bodyPr/>
        <a:lstStyle/>
        <a:p>
          <a:r>
            <a:rPr lang="it-IT"/>
            <a:t>Eligibility</a:t>
          </a:r>
        </a:p>
      </dgm:t>
    </dgm:pt>
    <dgm:pt modelId="{B4F750FE-9055-4B89-A10D-3F19236B89A8}" type="parTrans" cxnId="{2CC0244F-E35F-4A7C-B267-007AEFCD932B}">
      <dgm:prSet/>
      <dgm:spPr/>
      <dgm:t>
        <a:bodyPr/>
        <a:lstStyle/>
        <a:p>
          <a:endParaRPr lang="it-IT"/>
        </a:p>
      </dgm:t>
    </dgm:pt>
    <dgm:pt modelId="{03D08127-0701-4778-AA38-D712CB5A4CD0}" type="sibTrans" cxnId="{2CC0244F-E35F-4A7C-B267-007AEFCD932B}">
      <dgm:prSet/>
      <dgm:spPr/>
      <dgm:t>
        <a:bodyPr/>
        <a:lstStyle/>
        <a:p>
          <a:endParaRPr lang="it-IT"/>
        </a:p>
      </dgm:t>
    </dgm:pt>
    <dgm:pt modelId="{73A6AD02-3E0F-4628-80C3-ACE8CFB7377A}" type="asst">
      <dgm:prSet phldrT="[Testo]"/>
      <dgm:spPr/>
      <dgm:t>
        <a:bodyPr/>
        <a:lstStyle/>
        <a:p>
          <a:r>
            <a:rPr lang="it-IT"/>
            <a:t>Financing</a:t>
          </a:r>
        </a:p>
      </dgm:t>
    </dgm:pt>
    <dgm:pt modelId="{82A075E8-A3A2-4477-8B24-B6DFB3A4B60F}" type="parTrans" cxnId="{039BD22B-7314-4142-BEBB-BB2EA1C4F352}">
      <dgm:prSet/>
      <dgm:spPr/>
      <dgm:t>
        <a:bodyPr/>
        <a:lstStyle/>
        <a:p>
          <a:endParaRPr lang="it-IT"/>
        </a:p>
      </dgm:t>
    </dgm:pt>
    <dgm:pt modelId="{04923AFE-DCA0-4B3D-9328-53C9AABD9727}" type="sibTrans" cxnId="{039BD22B-7314-4142-BEBB-BB2EA1C4F352}">
      <dgm:prSet/>
      <dgm:spPr/>
      <dgm:t>
        <a:bodyPr/>
        <a:lstStyle/>
        <a:p>
          <a:endParaRPr lang="it-IT"/>
        </a:p>
      </dgm:t>
    </dgm:pt>
    <dgm:pt modelId="{1F2DDAFA-B935-47D0-811F-8FFB124BD9B3}" type="asst">
      <dgm:prSet phldrT="[Testo]"/>
      <dgm:spPr/>
      <dgm:t>
        <a:bodyPr/>
        <a:lstStyle/>
        <a:p>
          <a:r>
            <a:rPr lang="it-IT"/>
            <a:t>Acadeemic credit</a:t>
          </a:r>
        </a:p>
      </dgm:t>
    </dgm:pt>
    <dgm:pt modelId="{C60F81AA-217E-4410-B7C3-3A9A8B75FB80}" type="parTrans" cxnId="{63640ED3-B2BE-45CF-99FE-64EF0137DEFF}">
      <dgm:prSet/>
      <dgm:spPr/>
      <dgm:t>
        <a:bodyPr/>
        <a:lstStyle/>
        <a:p>
          <a:endParaRPr lang="it-IT"/>
        </a:p>
      </dgm:t>
    </dgm:pt>
    <dgm:pt modelId="{6DEBE717-C4FD-4225-9FE5-FE6A565FC914}" type="sibTrans" cxnId="{63640ED3-B2BE-45CF-99FE-64EF0137DEFF}">
      <dgm:prSet/>
      <dgm:spPr/>
      <dgm:t>
        <a:bodyPr/>
        <a:lstStyle/>
        <a:p>
          <a:endParaRPr lang="it-IT"/>
        </a:p>
      </dgm:t>
    </dgm:pt>
    <dgm:pt modelId="{358FACEE-73A9-4808-9FE8-B9461B8F4E95}" type="asst">
      <dgm:prSet phldrT="[Testo]"/>
      <dgm:spPr/>
      <dgm:t>
        <a:bodyPr/>
        <a:lstStyle/>
        <a:p>
          <a:r>
            <a:rPr lang="it-IT"/>
            <a:t>Cost of living</a:t>
          </a:r>
        </a:p>
      </dgm:t>
    </dgm:pt>
    <dgm:pt modelId="{AAB4A823-7A6F-4E6C-8C8B-42A9E15156BE}" type="parTrans" cxnId="{E4DE9D35-39E8-4977-A035-9BA762C034B9}">
      <dgm:prSet/>
      <dgm:spPr/>
      <dgm:t>
        <a:bodyPr/>
        <a:lstStyle/>
        <a:p>
          <a:endParaRPr lang="it-IT"/>
        </a:p>
      </dgm:t>
    </dgm:pt>
    <dgm:pt modelId="{4EB648C7-8E3D-4243-BF9E-6B0DDD63DB6B}" type="sibTrans" cxnId="{E4DE9D35-39E8-4977-A035-9BA762C034B9}">
      <dgm:prSet/>
      <dgm:spPr/>
      <dgm:t>
        <a:bodyPr/>
        <a:lstStyle/>
        <a:p>
          <a:endParaRPr lang="it-IT"/>
        </a:p>
      </dgm:t>
    </dgm:pt>
    <dgm:pt modelId="{BA1567C4-CCE6-4A22-A909-059594D58EE8}" type="pres">
      <dgm:prSet presAssocID="{73E5BBA9-9C9D-4C26-AD11-A80280765761}" presName="diagram" presStyleCnt="0">
        <dgm:presLayoutVars>
          <dgm:chPref val="1"/>
          <dgm:dir/>
          <dgm:animOne val="branch"/>
          <dgm:animLvl val="lvl"/>
          <dgm:resizeHandles val="exact"/>
        </dgm:presLayoutVars>
      </dgm:prSet>
      <dgm:spPr/>
    </dgm:pt>
    <dgm:pt modelId="{3DFA9547-137E-4A6A-BCEE-80DB332794B7}" type="pres">
      <dgm:prSet presAssocID="{ACCC32BD-5178-4060-A432-CA8AC57DC0B9}" presName="root1" presStyleCnt="0"/>
      <dgm:spPr/>
    </dgm:pt>
    <dgm:pt modelId="{DE4054C8-AD75-49EC-9EB5-D25DFB7A57C6}" type="pres">
      <dgm:prSet presAssocID="{ACCC32BD-5178-4060-A432-CA8AC57DC0B9}" presName="LevelOneTextNode" presStyleLbl="node0" presStyleIdx="0" presStyleCnt="1">
        <dgm:presLayoutVars>
          <dgm:chPref val="3"/>
        </dgm:presLayoutVars>
      </dgm:prSet>
      <dgm:spPr/>
    </dgm:pt>
    <dgm:pt modelId="{EA26ABAD-B1A8-4341-BC0A-0468E8AE4BA1}" type="pres">
      <dgm:prSet presAssocID="{ACCC32BD-5178-4060-A432-CA8AC57DC0B9}" presName="level2hierChild" presStyleCnt="0"/>
      <dgm:spPr/>
    </dgm:pt>
    <dgm:pt modelId="{77396151-C787-4112-9144-9110B6E93C30}" type="pres">
      <dgm:prSet presAssocID="{D66C3AC1-8C84-4891-B786-C02987145AE8}" presName="conn2-1" presStyleLbl="parChTrans1D2" presStyleIdx="0" presStyleCnt="1"/>
      <dgm:spPr/>
    </dgm:pt>
    <dgm:pt modelId="{778134ED-D364-41F0-AF5F-3973272E1562}" type="pres">
      <dgm:prSet presAssocID="{D66C3AC1-8C84-4891-B786-C02987145AE8}" presName="connTx" presStyleLbl="parChTrans1D2" presStyleIdx="0" presStyleCnt="1"/>
      <dgm:spPr/>
    </dgm:pt>
    <dgm:pt modelId="{C785A226-CA96-4536-B07C-1C74459CBC2B}" type="pres">
      <dgm:prSet presAssocID="{BBBF470F-CCDF-4FE6-AFF9-FC30DD982CF8}" presName="root2" presStyleCnt="0"/>
      <dgm:spPr/>
    </dgm:pt>
    <dgm:pt modelId="{37623B3C-B148-4D02-863B-7DEEB5B0FFE6}" type="pres">
      <dgm:prSet presAssocID="{BBBF470F-CCDF-4FE6-AFF9-FC30DD982CF8}" presName="LevelTwoTextNode" presStyleLbl="asst1" presStyleIdx="0" presStyleCnt="5">
        <dgm:presLayoutVars>
          <dgm:chPref val="3"/>
        </dgm:presLayoutVars>
      </dgm:prSet>
      <dgm:spPr/>
    </dgm:pt>
    <dgm:pt modelId="{0876256C-4C21-4EA2-ACD9-65F9F15D78C0}" type="pres">
      <dgm:prSet presAssocID="{BBBF470F-CCDF-4FE6-AFF9-FC30DD982CF8}" presName="level3hierChild" presStyleCnt="0"/>
      <dgm:spPr/>
    </dgm:pt>
    <dgm:pt modelId="{0F23B511-B7D9-45EB-8728-BAB1211DC6AD}" type="pres">
      <dgm:prSet presAssocID="{B4F750FE-9055-4B89-A10D-3F19236B89A8}" presName="conn2-1" presStyleLbl="parChTrans1D3" presStyleIdx="0" presStyleCnt="3"/>
      <dgm:spPr/>
    </dgm:pt>
    <dgm:pt modelId="{E7F262E8-E263-40F4-9A73-0A2DF41ADB1E}" type="pres">
      <dgm:prSet presAssocID="{B4F750FE-9055-4B89-A10D-3F19236B89A8}" presName="connTx" presStyleLbl="parChTrans1D3" presStyleIdx="0" presStyleCnt="3"/>
      <dgm:spPr/>
    </dgm:pt>
    <dgm:pt modelId="{506AD6F5-46BB-4E49-848F-129F01B34B24}" type="pres">
      <dgm:prSet presAssocID="{3DEBE63E-2C8E-4C34-885D-3589C5582F17}" presName="root2" presStyleCnt="0"/>
      <dgm:spPr/>
    </dgm:pt>
    <dgm:pt modelId="{5CFFA969-AA17-4FD5-A80A-864B225F20C3}" type="pres">
      <dgm:prSet presAssocID="{3DEBE63E-2C8E-4C34-885D-3589C5582F17}" presName="LevelTwoTextNode" presStyleLbl="asst1" presStyleIdx="1" presStyleCnt="5">
        <dgm:presLayoutVars>
          <dgm:chPref val="3"/>
        </dgm:presLayoutVars>
      </dgm:prSet>
      <dgm:spPr/>
    </dgm:pt>
    <dgm:pt modelId="{29EA92A2-6D18-4809-A9F3-D741EA1E9CD5}" type="pres">
      <dgm:prSet presAssocID="{3DEBE63E-2C8E-4C34-885D-3589C5582F17}" presName="level3hierChild" presStyleCnt="0"/>
      <dgm:spPr/>
    </dgm:pt>
    <dgm:pt modelId="{87DA1EB4-A0B4-4B80-8D80-596D6F8028A9}" type="pres">
      <dgm:prSet presAssocID="{82A075E8-A3A2-4477-8B24-B6DFB3A4B60F}" presName="conn2-1" presStyleLbl="parChTrans1D3" presStyleIdx="1" presStyleCnt="3"/>
      <dgm:spPr/>
    </dgm:pt>
    <dgm:pt modelId="{270133D6-072F-4D7E-9D57-9C9FA0F307D7}" type="pres">
      <dgm:prSet presAssocID="{82A075E8-A3A2-4477-8B24-B6DFB3A4B60F}" presName="connTx" presStyleLbl="parChTrans1D3" presStyleIdx="1" presStyleCnt="3"/>
      <dgm:spPr/>
    </dgm:pt>
    <dgm:pt modelId="{1E59CA63-6426-47CA-A568-4BB02F6BEC6D}" type="pres">
      <dgm:prSet presAssocID="{73A6AD02-3E0F-4628-80C3-ACE8CFB7377A}" presName="root2" presStyleCnt="0"/>
      <dgm:spPr/>
    </dgm:pt>
    <dgm:pt modelId="{1EF28F20-D393-409A-9B88-9B6413246DE1}" type="pres">
      <dgm:prSet presAssocID="{73A6AD02-3E0F-4628-80C3-ACE8CFB7377A}" presName="LevelTwoTextNode" presStyleLbl="asst1" presStyleIdx="2" presStyleCnt="5">
        <dgm:presLayoutVars>
          <dgm:chPref val="3"/>
        </dgm:presLayoutVars>
      </dgm:prSet>
      <dgm:spPr/>
    </dgm:pt>
    <dgm:pt modelId="{2AA1BFA3-96A9-42BC-808A-2CAEE1F02B4C}" type="pres">
      <dgm:prSet presAssocID="{73A6AD02-3E0F-4628-80C3-ACE8CFB7377A}" presName="level3hierChild" presStyleCnt="0"/>
      <dgm:spPr/>
    </dgm:pt>
    <dgm:pt modelId="{DEBF2173-578A-46D0-B9DE-D322AA097D3A}" type="pres">
      <dgm:prSet presAssocID="{AAB4A823-7A6F-4E6C-8C8B-42A9E15156BE}" presName="conn2-1" presStyleLbl="parChTrans1D4" presStyleIdx="0" presStyleCnt="1"/>
      <dgm:spPr/>
    </dgm:pt>
    <dgm:pt modelId="{F58C3470-92AB-4CBC-B434-82130F6BF732}" type="pres">
      <dgm:prSet presAssocID="{AAB4A823-7A6F-4E6C-8C8B-42A9E15156BE}" presName="connTx" presStyleLbl="parChTrans1D4" presStyleIdx="0" presStyleCnt="1"/>
      <dgm:spPr/>
    </dgm:pt>
    <dgm:pt modelId="{A648ACC0-37B0-4207-B5A1-CC9363C7B676}" type="pres">
      <dgm:prSet presAssocID="{358FACEE-73A9-4808-9FE8-B9461B8F4E95}" presName="root2" presStyleCnt="0"/>
      <dgm:spPr/>
    </dgm:pt>
    <dgm:pt modelId="{77A62AC5-1F5D-4C34-A8E1-132027B13F41}" type="pres">
      <dgm:prSet presAssocID="{358FACEE-73A9-4808-9FE8-B9461B8F4E95}" presName="LevelTwoTextNode" presStyleLbl="asst1" presStyleIdx="3" presStyleCnt="5">
        <dgm:presLayoutVars>
          <dgm:chPref val="3"/>
        </dgm:presLayoutVars>
      </dgm:prSet>
      <dgm:spPr/>
    </dgm:pt>
    <dgm:pt modelId="{C29988C0-072F-4AA6-84E7-69F57A26E670}" type="pres">
      <dgm:prSet presAssocID="{358FACEE-73A9-4808-9FE8-B9461B8F4E95}" presName="level3hierChild" presStyleCnt="0"/>
      <dgm:spPr/>
    </dgm:pt>
    <dgm:pt modelId="{50EF37C9-0697-499F-B122-DDE3CB3D17F1}" type="pres">
      <dgm:prSet presAssocID="{C60F81AA-217E-4410-B7C3-3A9A8B75FB80}" presName="conn2-1" presStyleLbl="parChTrans1D3" presStyleIdx="2" presStyleCnt="3"/>
      <dgm:spPr/>
    </dgm:pt>
    <dgm:pt modelId="{8BB386EC-F2CD-4D8A-BFD7-EB80138C1D00}" type="pres">
      <dgm:prSet presAssocID="{C60F81AA-217E-4410-B7C3-3A9A8B75FB80}" presName="connTx" presStyleLbl="parChTrans1D3" presStyleIdx="2" presStyleCnt="3"/>
      <dgm:spPr/>
    </dgm:pt>
    <dgm:pt modelId="{2D03C04A-F07C-4A1D-97EA-67865EE305E1}" type="pres">
      <dgm:prSet presAssocID="{1F2DDAFA-B935-47D0-811F-8FFB124BD9B3}" presName="root2" presStyleCnt="0"/>
      <dgm:spPr/>
    </dgm:pt>
    <dgm:pt modelId="{FE4A6204-389C-4777-93C8-53A80839F7F9}" type="pres">
      <dgm:prSet presAssocID="{1F2DDAFA-B935-47D0-811F-8FFB124BD9B3}" presName="LevelTwoTextNode" presStyleLbl="asst1" presStyleIdx="4" presStyleCnt="5">
        <dgm:presLayoutVars>
          <dgm:chPref val="3"/>
        </dgm:presLayoutVars>
      </dgm:prSet>
      <dgm:spPr/>
    </dgm:pt>
    <dgm:pt modelId="{87D5C126-57F9-4688-8BD0-6E8C41742256}" type="pres">
      <dgm:prSet presAssocID="{1F2DDAFA-B935-47D0-811F-8FFB124BD9B3}" presName="level3hierChild" presStyleCnt="0"/>
      <dgm:spPr/>
    </dgm:pt>
  </dgm:ptLst>
  <dgm:cxnLst>
    <dgm:cxn modelId="{15979104-2DD0-4786-B140-85B93EFCAFF6}" type="presOf" srcId="{ACCC32BD-5178-4060-A432-CA8AC57DC0B9}" destId="{DE4054C8-AD75-49EC-9EB5-D25DFB7A57C6}" srcOrd="0" destOrd="0" presId="urn:microsoft.com/office/officeart/2005/8/layout/hierarchy2"/>
    <dgm:cxn modelId="{87339907-E9B8-4391-9D32-CC4E13BFC7CB}" type="presOf" srcId="{82A075E8-A3A2-4477-8B24-B6DFB3A4B60F}" destId="{87DA1EB4-A0B4-4B80-8D80-596D6F8028A9}" srcOrd="0" destOrd="0" presId="urn:microsoft.com/office/officeart/2005/8/layout/hierarchy2"/>
    <dgm:cxn modelId="{CDB72D0B-412C-4622-9421-FD4A4232DD8B}" type="presOf" srcId="{73A6AD02-3E0F-4628-80C3-ACE8CFB7377A}" destId="{1EF28F20-D393-409A-9B88-9B6413246DE1}" srcOrd="0" destOrd="0" presId="urn:microsoft.com/office/officeart/2005/8/layout/hierarchy2"/>
    <dgm:cxn modelId="{3B47E010-2138-498D-A4FB-A9CAB10471AB}" type="presOf" srcId="{1F2DDAFA-B935-47D0-811F-8FFB124BD9B3}" destId="{FE4A6204-389C-4777-93C8-53A80839F7F9}" srcOrd="0" destOrd="0" presId="urn:microsoft.com/office/officeart/2005/8/layout/hierarchy2"/>
    <dgm:cxn modelId="{A5757422-16BB-4402-9FF2-AD1CEBCDAB40}" type="presOf" srcId="{BBBF470F-CCDF-4FE6-AFF9-FC30DD982CF8}" destId="{37623B3C-B148-4D02-863B-7DEEB5B0FFE6}" srcOrd="0" destOrd="0" presId="urn:microsoft.com/office/officeart/2005/8/layout/hierarchy2"/>
    <dgm:cxn modelId="{039BD22B-7314-4142-BEBB-BB2EA1C4F352}" srcId="{BBBF470F-CCDF-4FE6-AFF9-FC30DD982CF8}" destId="{73A6AD02-3E0F-4628-80C3-ACE8CFB7377A}" srcOrd="1" destOrd="0" parTransId="{82A075E8-A3A2-4477-8B24-B6DFB3A4B60F}" sibTransId="{04923AFE-DCA0-4B3D-9328-53C9AABD9727}"/>
    <dgm:cxn modelId="{A368042E-A121-456A-B91D-28234ABEFF0F}" type="presOf" srcId="{C60F81AA-217E-4410-B7C3-3A9A8B75FB80}" destId="{8BB386EC-F2CD-4D8A-BFD7-EB80138C1D00}" srcOrd="1" destOrd="0" presId="urn:microsoft.com/office/officeart/2005/8/layout/hierarchy2"/>
    <dgm:cxn modelId="{37A6F432-70BE-480E-BF55-9841F9AD35F2}" type="presOf" srcId="{D66C3AC1-8C84-4891-B786-C02987145AE8}" destId="{77396151-C787-4112-9144-9110B6E93C30}" srcOrd="0" destOrd="0" presId="urn:microsoft.com/office/officeart/2005/8/layout/hierarchy2"/>
    <dgm:cxn modelId="{CBE48035-E4D9-4359-BE41-CDB537FC8067}" type="presOf" srcId="{C60F81AA-217E-4410-B7C3-3A9A8B75FB80}" destId="{50EF37C9-0697-499F-B122-DDE3CB3D17F1}" srcOrd="0" destOrd="0" presId="urn:microsoft.com/office/officeart/2005/8/layout/hierarchy2"/>
    <dgm:cxn modelId="{E4DE9D35-39E8-4977-A035-9BA762C034B9}" srcId="{73A6AD02-3E0F-4628-80C3-ACE8CFB7377A}" destId="{358FACEE-73A9-4808-9FE8-B9461B8F4E95}" srcOrd="0" destOrd="0" parTransId="{AAB4A823-7A6F-4E6C-8C8B-42A9E15156BE}" sibTransId="{4EB648C7-8E3D-4243-BF9E-6B0DDD63DB6B}"/>
    <dgm:cxn modelId="{8631B546-DE20-4775-AEBA-0CA946F3A82B}" type="presOf" srcId="{AAB4A823-7A6F-4E6C-8C8B-42A9E15156BE}" destId="{DEBF2173-578A-46D0-B9DE-D322AA097D3A}" srcOrd="0" destOrd="0" presId="urn:microsoft.com/office/officeart/2005/8/layout/hierarchy2"/>
    <dgm:cxn modelId="{EBA3684A-1A2D-4339-8C63-CE6DA150EF75}" type="presOf" srcId="{358FACEE-73A9-4808-9FE8-B9461B8F4E95}" destId="{77A62AC5-1F5D-4C34-A8E1-132027B13F41}" srcOrd="0" destOrd="0" presId="urn:microsoft.com/office/officeart/2005/8/layout/hierarchy2"/>
    <dgm:cxn modelId="{2CC0244F-E35F-4A7C-B267-007AEFCD932B}" srcId="{BBBF470F-CCDF-4FE6-AFF9-FC30DD982CF8}" destId="{3DEBE63E-2C8E-4C34-885D-3589C5582F17}" srcOrd="0" destOrd="0" parTransId="{B4F750FE-9055-4B89-A10D-3F19236B89A8}" sibTransId="{03D08127-0701-4778-AA38-D712CB5A4CD0}"/>
    <dgm:cxn modelId="{8A5B4B71-A446-4CCE-9DDA-91F406A47A1C}" type="presOf" srcId="{B4F750FE-9055-4B89-A10D-3F19236B89A8}" destId="{0F23B511-B7D9-45EB-8728-BAB1211DC6AD}" srcOrd="0" destOrd="0" presId="urn:microsoft.com/office/officeart/2005/8/layout/hierarchy2"/>
    <dgm:cxn modelId="{40C1A152-5951-4286-95C5-9E4BC62D6BA6}" type="presOf" srcId="{3DEBE63E-2C8E-4C34-885D-3589C5582F17}" destId="{5CFFA969-AA17-4FD5-A80A-864B225F20C3}" srcOrd="0" destOrd="0" presId="urn:microsoft.com/office/officeart/2005/8/layout/hierarchy2"/>
    <dgm:cxn modelId="{489D967F-ECFE-4494-9680-1261CDEA8BC6}" type="presOf" srcId="{D66C3AC1-8C84-4891-B786-C02987145AE8}" destId="{778134ED-D364-41F0-AF5F-3973272E1562}" srcOrd="1" destOrd="0" presId="urn:microsoft.com/office/officeart/2005/8/layout/hierarchy2"/>
    <dgm:cxn modelId="{507C99A2-B71E-4A90-84F8-9CB889E78274}" type="presOf" srcId="{73E5BBA9-9C9D-4C26-AD11-A80280765761}" destId="{BA1567C4-CCE6-4A22-A909-059594D58EE8}" srcOrd="0" destOrd="0" presId="urn:microsoft.com/office/officeart/2005/8/layout/hierarchy2"/>
    <dgm:cxn modelId="{75D85AB1-E944-4C42-80DB-1AF3C59528DB}" srcId="{73E5BBA9-9C9D-4C26-AD11-A80280765761}" destId="{ACCC32BD-5178-4060-A432-CA8AC57DC0B9}" srcOrd="0" destOrd="0" parTransId="{0FCCFC87-B28D-4381-8A5C-46E6AAE1EFF4}" sibTransId="{0FE01EE4-1CA9-4609-B4AB-DA61DEE28EC8}"/>
    <dgm:cxn modelId="{798A32CF-B96B-4029-9667-FCE781ABE86C}" type="presOf" srcId="{AAB4A823-7A6F-4E6C-8C8B-42A9E15156BE}" destId="{F58C3470-92AB-4CBC-B434-82130F6BF732}" srcOrd="1" destOrd="0" presId="urn:microsoft.com/office/officeart/2005/8/layout/hierarchy2"/>
    <dgm:cxn modelId="{311EC8D2-9619-4604-8F69-1845BCFA195E}" type="presOf" srcId="{B4F750FE-9055-4B89-A10D-3F19236B89A8}" destId="{E7F262E8-E263-40F4-9A73-0A2DF41ADB1E}" srcOrd="1" destOrd="0" presId="urn:microsoft.com/office/officeart/2005/8/layout/hierarchy2"/>
    <dgm:cxn modelId="{63640ED3-B2BE-45CF-99FE-64EF0137DEFF}" srcId="{BBBF470F-CCDF-4FE6-AFF9-FC30DD982CF8}" destId="{1F2DDAFA-B935-47D0-811F-8FFB124BD9B3}" srcOrd="2" destOrd="0" parTransId="{C60F81AA-217E-4410-B7C3-3A9A8B75FB80}" sibTransId="{6DEBE717-C4FD-4225-9FE5-FE6A565FC914}"/>
    <dgm:cxn modelId="{9A577BDE-2ACF-4632-8931-025F63BF7E6A}" srcId="{ACCC32BD-5178-4060-A432-CA8AC57DC0B9}" destId="{BBBF470F-CCDF-4FE6-AFF9-FC30DD982CF8}" srcOrd="0" destOrd="0" parTransId="{D66C3AC1-8C84-4891-B786-C02987145AE8}" sibTransId="{526A7F69-5386-43F0-9D3A-A15B8B4C46E8}"/>
    <dgm:cxn modelId="{E783A4FD-9C23-4C1D-ACDF-F4F8F574E8C4}" type="presOf" srcId="{82A075E8-A3A2-4477-8B24-B6DFB3A4B60F}" destId="{270133D6-072F-4D7E-9D57-9C9FA0F307D7}" srcOrd="1" destOrd="0" presId="urn:microsoft.com/office/officeart/2005/8/layout/hierarchy2"/>
    <dgm:cxn modelId="{34476AA1-F99A-49B9-8BA5-3AD0B4857B08}" type="presParOf" srcId="{BA1567C4-CCE6-4A22-A909-059594D58EE8}" destId="{3DFA9547-137E-4A6A-BCEE-80DB332794B7}" srcOrd="0" destOrd="0" presId="urn:microsoft.com/office/officeart/2005/8/layout/hierarchy2"/>
    <dgm:cxn modelId="{CABBE137-3388-46FD-BA66-6CD7A49C3C04}" type="presParOf" srcId="{3DFA9547-137E-4A6A-BCEE-80DB332794B7}" destId="{DE4054C8-AD75-49EC-9EB5-D25DFB7A57C6}" srcOrd="0" destOrd="0" presId="urn:microsoft.com/office/officeart/2005/8/layout/hierarchy2"/>
    <dgm:cxn modelId="{F64E9E98-929D-4A8A-ACEC-38C2F200872F}" type="presParOf" srcId="{3DFA9547-137E-4A6A-BCEE-80DB332794B7}" destId="{EA26ABAD-B1A8-4341-BC0A-0468E8AE4BA1}" srcOrd="1" destOrd="0" presId="urn:microsoft.com/office/officeart/2005/8/layout/hierarchy2"/>
    <dgm:cxn modelId="{DBFC2B9B-9672-471B-80EA-8CAC782DEAFC}" type="presParOf" srcId="{EA26ABAD-B1A8-4341-BC0A-0468E8AE4BA1}" destId="{77396151-C787-4112-9144-9110B6E93C30}" srcOrd="0" destOrd="0" presId="urn:microsoft.com/office/officeart/2005/8/layout/hierarchy2"/>
    <dgm:cxn modelId="{43ADB9A4-7685-45D1-B64A-27C47DF11D99}" type="presParOf" srcId="{77396151-C787-4112-9144-9110B6E93C30}" destId="{778134ED-D364-41F0-AF5F-3973272E1562}" srcOrd="0" destOrd="0" presId="urn:microsoft.com/office/officeart/2005/8/layout/hierarchy2"/>
    <dgm:cxn modelId="{BD8082BE-1015-4F92-B021-92BA0BD1FD05}" type="presParOf" srcId="{EA26ABAD-B1A8-4341-BC0A-0468E8AE4BA1}" destId="{C785A226-CA96-4536-B07C-1C74459CBC2B}" srcOrd="1" destOrd="0" presId="urn:microsoft.com/office/officeart/2005/8/layout/hierarchy2"/>
    <dgm:cxn modelId="{37F8B9D8-BA54-4669-B67F-3454EA8A4463}" type="presParOf" srcId="{C785A226-CA96-4536-B07C-1C74459CBC2B}" destId="{37623B3C-B148-4D02-863B-7DEEB5B0FFE6}" srcOrd="0" destOrd="0" presId="urn:microsoft.com/office/officeart/2005/8/layout/hierarchy2"/>
    <dgm:cxn modelId="{87C1324A-926B-4764-B2D9-00A38EF10427}" type="presParOf" srcId="{C785A226-CA96-4536-B07C-1C74459CBC2B}" destId="{0876256C-4C21-4EA2-ACD9-65F9F15D78C0}" srcOrd="1" destOrd="0" presId="urn:microsoft.com/office/officeart/2005/8/layout/hierarchy2"/>
    <dgm:cxn modelId="{55D2F18F-4E58-4FDC-BDE4-CF5D01A21A67}" type="presParOf" srcId="{0876256C-4C21-4EA2-ACD9-65F9F15D78C0}" destId="{0F23B511-B7D9-45EB-8728-BAB1211DC6AD}" srcOrd="0" destOrd="0" presId="urn:microsoft.com/office/officeart/2005/8/layout/hierarchy2"/>
    <dgm:cxn modelId="{26288A4D-343A-4AF3-916E-A7F965BC14A1}" type="presParOf" srcId="{0F23B511-B7D9-45EB-8728-BAB1211DC6AD}" destId="{E7F262E8-E263-40F4-9A73-0A2DF41ADB1E}" srcOrd="0" destOrd="0" presId="urn:microsoft.com/office/officeart/2005/8/layout/hierarchy2"/>
    <dgm:cxn modelId="{4BED218A-DCDF-419A-9F22-844410E21F03}" type="presParOf" srcId="{0876256C-4C21-4EA2-ACD9-65F9F15D78C0}" destId="{506AD6F5-46BB-4E49-848F-129F01B34B24}" srcOrd="1" destOrd="0" presId="urn:microsoft.com/office/officeart/2005/8/layout/hierarchy2"/>
    <dgm:cxn modelId="{97229F42-E899-48B0-B276-7F8F7F60DB4A}" type="presParOf" srcId="{506AD6F5-46BB-4E49-848F-129F01B34B24}" destId="{5CFFA969-AA17-4FD5-A80A-864B225F20C3}" srcOrd="0" destOrd="0" presId="urn:microsoft.com/office/officeart/2005/8/layout/hierarchy2"/>
    <dgm:cxn modelId="{DBC4510C-C3A6-4D56-85D5-B7940373EADB}" type="presParOf" srcId="{506AD6F5-46BB-4E49-848F-129F01B34B24}" destId="{29EA92A2-6D18-4809-A9F3-D741EA1E9CD5}" srcOrd="1" destOrd="0" presId="urn:microsoft.com/office/officeart/2005/8/layout/hierarchy2"/>
    <dgm:cxn modelId="{2B48032C-98E0-4BB2-B668-21440049B60A}" type="presParOf" srcId="{0876256C-4C21-4EA2-ACD9-65F9F15D78C0}" destId="{87DA1EB4-A0B4-4B80-8D80-596D6F8028A9}" srcOrd="2" destOrd="0" presId="urn:microsoft.com/office/officeart/2005/8/layout/hierarchy2"/>
    <dgm:cxn modelId="{0D5CE93F-8E93-43BA-97FB-92B8FDB82B04}" type="presParOf" srcId="{87DA1EB4-A0B4-4B80-8D80-596D6F8028A9}" destId="{270133D6-072F-4D7E-9D57-9C9FA0F307D7}" srcOrd="0" destOrd="0" presId="urn:microsoft.com/office/officeart/2005/8/layout/hierarchy2"/>
    <dgm:cxn modelId="{C7DC35F2-5A97-4A64-B3E9-F1A3AE30914D}" type="presParOf" srcId="{0876256C-4C21-4EA2-ACD9-65F9F15D78C0}" destId="{1E59CA63-6426-47CA-A568-4BB02F6BEC6D}" srcOrd="3" destOrd="0" presId="urn:microsoft.com/office/officeart/2005/8/layout/hierarchy2"/>
    <dgm:cxn modelId="{B3EB4D5B-7939-453D-ADD0-03697618D5E8}" type="presParOf" srcId="{1E59CA63-6426-47CA-A568-4BB02F6BEC6D}" destId="{1EF28F20-D393-409A-9B88-9B6413246DE1}" srcOrd="0" destOrd="0" presId="urn:microsoft.com/office/officeart/2005/8/layout/hierarchy2"/>
    <dgm:cxn modelId="{DF267E4D-0D6E-471C-AC9B-DA534AB890EB}" type="presParOf" srcId="{1E59CA63-6426-47CA-A568-4BB02F6BEC6D}" destId="{2AA1BFA3-96A9-42BC-808A-2CAEE1F02B4C}" srcOrd="1" destOrd="0" presId="urn:microsoft.com/office/officeart/2005/8/layout/hierarchy2"/>
    <dgm:cxn modelId="{D138A0A4-6138-44F0-A77D-A7EBEFA10E2C}" type="presParOf" srcId="{2AA1BFA3-96A9-42BC-808A-2CAEE1F02B4C}" destId="{DEBF2173-578A-46D0-B9DE-D322AA097D3A}" srcOrd="0" destOrd="0" presId="urn:microsoft.com/office/officeart/2005/8/layout/hierarchy2"/>
    <dgm:cxn modelId="{4F74BC1B-F770-4171-99DD-6AE981F960F3}" type="presParOf" srcId="{DEBF2173-578A-46D0-B9DE-D322AA097D3A}" destId="{F58C3470-92AB-4CBC-B434-82130F6BF732}" srcOrd="0" destOrd="0" presId="urn:microsoft.com/office/officeart/2005/8/layout/hierarchy2"/>
    <dgm:cxn modelId="{9E906FE2-FA39-4B86-A298-6052A3BCC9E0}" type="presParOf" srcId="{2AA1BFA3-96A9-42BC-808A-2CAEE1F02B4C}" destId="{A648ACC0-37B0-4207-B5A1-CC9363C7B676}" srcOrd="1" destOrd="0" presId="urn:microsoft.com/office/officeart/2005/8/layout/hierarchy2"/>
    <dgm:cxn modelId="{91E6BDD4-5D92-430A-ABAD-1757B02281C4}" type="presParOf" srcId="{A648ACC0-37B0-4207-B5A1-CC9363C7B676}" destId="{77A62AC5-1F5D-4C34-A8E1-132027B13F41}" srcOrd="0" destOrd="0" presId="urn:microsoft.com/office/officeart/2005/8/layout/hierarchy2"/>
    <dgm:cxn modelId="{6B16FB3B-2ACD-49D4-8AFA-82C27665609E}" type="presParOf" srcId="{A648ACC0-37B0-4207-B5A1-CC9363C7B676}" destId="{C29988C0-072F-4AA6-84E7-69F57A26E670}" srcOrd="1" destOrd="0" presId="urn:microsoft.com/office/officeart/2005/8/layout/hierarchy2"/>
    <dgm:cxn modelId="{2A73AE7C-A1A0-4541-85C3-7025A901CD8D}" type="presParOf" srcId="{0876256C-4C21-4EA2-ACD9-65F9F15D78C0}" destId="{50EF37C9-0697-499F-B122-DDE3CB3D17F1}" srcOrd="4" destOrd="0" presId="urn:microsoft.com/office/officeart/2005/8/layout/hierarchy2"/>
    <dgm:cxn modelId="{4BC850B3-5F19-4E34-930B-C830ECD32B57}" type="presParOf" srcId="{50EF37C9-0697-499F-B122-DDE3CB3D17F1}" destId="{8BB386EC-F2CD-4D8A-BFD7-EB80138C1D00}" srcOrd="0" destOrd="0" presId="urn:microsoft.com/office/officeart/2005/8/layout/hierarchy2"/>
    <dgm:cxn modelId="{3FC29EE3-349E-456A-A8C8-8A0263F4B0A5}" type="presParOf" srcId="{0876256C-4C21-4EA2-ACD9-65F9F15D78C0}" destId="{2D03C04A-F07C-4A1D-97EA-67865EE305E1}" srcOrd="5" destOrd="0" presId="urn:microsoft.com/office/officeart/2005/8/layout/hierarchy2"/>
    <dgm:cxn modelId="{66C5125F-293B-41B2-9229-9FDBE3BDC0A9}" type="presParOf" srcId="{2D03C04A-F07C-4A1D-97EA-67865EE305E1}" destId="{FE4A6204-389C-4777-93C8-53A80839F7F9}" srcOrd="0" destOrd="0" presId="urn:microsoft.com/office/officeart/2005/8/layout/hierarchy2"/>
    <dgm:cxn modelId="{0CF3286D-DA8A-43CC-9633-4855D3A1AA58}" type="presParOf" srcId="{2D03C04A-F07C-4A1D-97EA-67865EE305E1}" destId="{87D5C126-57F9-4688-8BD0-6E8C41742256}" srcOrd="1" destOrd="0" presId="urn:microsoft.com/office/officeart/2005/8/layout/hierarchy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4054C8-AD75-49EC-9EB5-D25DFB7A57C6}">
      <dsp:nvSpPr>
        <dsp:cNvPr id="0" name=""/>
        <dsp:cNvSpPr/>
      </dsp:nvSpPr>
      <dsp:spPr>
        <a:xfrm>
          <a:off x="714" y="472380"/>
          <a:ext cx="548878" cy="274439"/>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it-IT" sz="800" kern="1200"/>
            <a:t>Main</a:t>
          </a:r>
        </a:p>
      </dsp:txBody>
      <dsp:txXfrm>
        <a:off x="8752" y="480418"/>
        <a:ext cx="532802" cy="258363"/>
      </dsp:txXfrm>
    </dsp:sp>
    <dsp:sp modelId="{77396151-C787-4112-9144-9110B6E93C30}">
      <dsp:nvSpPr>
        <dsp:cNvPr id="0" name=""/>
        <dsp:cNvSpPr/>
      </dsp:nvSpPr>
      <dsp:spPr>
        <a:xfrm>
          <a:off x="549592" y="589341"/>
          <a:ext cx="219551" cy="40517"/>
        </a:xfrm>
        <a:custGeom>
          <a:avLst/>
          <a:gdLst/>
          <a:ahLst/>
          <a:cxnLst/>
          <a:rect l="0" t="0" r="0" b="0"/>
          <a:pathLst>
            <a:path>
              <a:moveTo>
                <a:pt x="0" y="20258"/>
              </a:moveTo>
              <a:lnTo>
                <a:pt x="219551" y="20258"/>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it-IT" sz="500" kern="1200"/>
        </a:p>
      </dsp:txBody>
      <dsp:txXfrm>
        <a:off x="653879" y="604111"/>
        <a:ext cx="10977" cy="10977"/>
      </dsp:txXfrm>
    </dsp:sp>
    <dsp:sp modelId="{37623B3C-B148-4D02-863B-7DEEB5B0FFE6}">
      <dsp:nvSpPr>
        <dsp:cNvPr id="0" name=""/>
        <dsp:cNvSpPr/>
      </dsp:nvSpPr>
      <dsp:spPr>
        <a:xfrm>
          <a:off x="769143" y="472380"/>
          <a:ext cx="548878" cy="274439"/>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it-IT" sz="800" kern="1200"/>
            <a:t>How it works</a:t>
          </a:r>
        </a:p>
      </dsp:txBody>
      <dsp:txXfrm>
        <a:off x="777181" y="480418"/>
        <a:ext cx="532802" cy="258363"/>
      </dsp:txXfrm>
    </dsp:sp>
    <dsp:sp modelId="{0F23B511-B7D9-45EB-8728-BAB1211DC6AD}">
      <dsp:nvSpPr>
        <dsp:cNvPr id="0" name=""/>
        <dsp:cNvSpPr/>
      </dsp:nvSpPr>
      <dsp:spPr>
        <a:xfrm rot="18289469">
          <a:off x="1235567" y="431538"/>
          <a:ext cx="384459" cy="40517"/>
        </a:xfrm>
        <a:custGeom>
          <a:avLst/>
          <a:gdLst/>
          <a:ahLst/>
          <a:cxnLst/>
          <a:rect l="0" t="0" r="0" b="0"/>
          <a:pathLst>
            <a:path>
              <a:moveTo>
                <a:pt x="0" y="20258"/>
              </a:moveTo>
              <a:lnTo>
                <a:pt x="384459" y="20258"/>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it-IT" sz="500" kern="1200"/>
        </a:p>
      </dsp:txBody>
      <dsp:txXfrm>
        <a:off x="1418186" y="442186"/>
        <a:ext cx="19222" cy="19222"/>
      </dsp:txXfrm>
    </dsp:sp>
    <dsp:sp modelId="{5CFFA969-AA17-4FD5-A80A-864B225F20C3}">
      <dsp:nvSpPr>
        <dsp:cNvPr id="0" name=""/>
        <dsp:cNvSpPr/>
      </dsp:nvSpPr>
      <dsp:spPr>
        <a:xfrm>
          <a:off x="1537573" y="156775"/>
          <a:ext cx="548878" cy="274439"/>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it-IT" sz="800" kern="1200"/>
            <a:t>Eligibility</a:t>
          </a:r>
        </a:p>
      </dsp:txBody>
      <dsp:txXfrm>
        <a:off x="1545611" y="164813"/>
        <a:ext cx="532802" cy="258363"/>
      </dsp:txXfrm>
    </dsp:sp>
    <dsp:sp modelId="{87DA1EB4-A0B4-4B80-8D80-596D6F8028A9}">
      <dsp:nvSpPr>
        <dsp:cNvPr id="0" name=""/>
        <dsp:cNvSpPr/>
      </dsp:nvSpPr>
      <dsp:spPr>
        <a:xfrm>
          <a:off x="1318021" y="589341"/>
          <a:ext cx="219551" cy="40517"/>
        </a:xfrm>
        <a:custGeom>
          <a:avLst/>
          <a:gdLst/>
          <a:ahLst/>
          <a:cxnLst/>
          <a:rect l="0" t="0" r="0" b="0"/>
          <a:pathLst>
            <a:path>
              <a:moveTo>
                <a:pt x="0" y="20258"/>
              </a:moveTo>
              <a:lnTo>
                <a:pt x="219551" y="20258"/>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it-IT" sz="500" kern="1200"/>
        </a:p>
      </dsp:txBody>
      <dsp:txXfrm>
        <a:off x="1422308" y="604111"/>
        <a:ext cx="10977" cy="10977"/>
      </dsp:txXfrm>
    </dsp:sp>
    <dsp:sp modelId="{1EF28F20-D393-409A-9B88-9B6413246DE1}">
      <dsp:nvSpPr>
        <dsp:cNvPr id="0" name=""/>
        <dsp:cNvSpPr/>
      </dsp:nvSpPr>
      <dsp:spPr>
        <a:xfrm>
          <a:off x="1537573" y="472380"/>
          <a:ext cx="548878" cy="274439"/>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it-IT" sz="800" kern="1200"/>
            <a:t>Financing</a:t>
          </a:r>
        </a:p>
      </dsp:txBody>
      <dsp:txXfrm>
        <a:off x="1545611" y="480418"/>
        <a:ext cx="532802" cy="258363"/>
      </dsp:txXfrm>
    </dsp:sp>
    <dsp:sp modelId="{DEBF2173-578A-46D0-B9DE-D322AA097D3A}">
      <dsp:nvSpPr>
        <dsp:cNvPr id="0" name=""/>
        <dsp:cNvSpPr/>
      </dsp:nvSpPr>
      <dsp:spPr>
        <a:xfrm>
          <a:off x="2086451" y="589341"/>
          <a:ext cx="219551" cy="40517"/>
        </a:xfrm>
        <a:custGeom>
          <a:avLst/>
          <a:gdLst/>
          <a:ahLst/>
          <a:cxnLst/>
          <a:rect l="0" t="0" r="0" b="0"/>
          <a:pathLst>
            <a:path>
              <a:moveTo>
                <a:pt x="0" y="20258"/>
              </a:moveTo>
              <a:lnTo>
                <a:pt x="219551" y="20258"/>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it-IT" sz="500" kern="1200"/>
        </a:p>
      </dsp:txBody>
      <dsp:txXfrm>
        <a:off x="2190738" y="604111"/>
        <a:ext cx="10977" cy="10977"/>
      </dsp:txXfrm>
    </dsp:sp>
    <dsp:sp modelId="{77A62AC5-1F5D-4C34-A8E1-132027B13F41}">
      <dsp:nvSpPr>
        <dsp:cNvPr id="0" name=""/>
        <dsp:cNvSpPr/>
      </dsp:nvSpPr>
      <dsp:spPr>
        <a:xfrm>
          <a:off x="2306002" y="472380"/>
          <a:ext cx="548878" cy="274439"/>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it-IT" sz="800" kern="1200"/>
            <a:t>Cost of living</a:t>
          </a:r>
        </a:p>
      </dsp:txBody>
      <dsp:txXfrm>
        <a:off x="2314040" y="480418"/>
        <a:ext cx="532802" cy="258363"/>
      </dsp:txXfrm>
    </dsp:sp>
    <dsp:sp modelId="{50EF37C9-0697-499F-B122-DDE3CB3D17F1}">
      <dsp:nvSpPr>
        <dsp:cNvPr id="0" name=""/>
        <dsp:cNvSpPr/>
      </dsp:nvSpPr>
      <dsp:spPr>
        <a:xfrm rot="3310531">
          <a:off x="1235567" y="747143"/>
          <a:ext cx="384459" cy="40517"/>
        </a:xfrm>
        <a:custGeom>
          <a:avLst/>
          <a:gdLst/>
          <a:ahLst/>
          <a:cxnLst/>
          <a:rect l="0" t="0" r="0" b="0"/>
          <a:pathLst>
            <a:path>
              <a:moveTo>
                <a:pt x="0" y="20258"/>
              </a:moveTo>
              <a:lnTo>
                <a:pt x="384459" y="20258"/>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it-IT" sz="500" kern="1200"/>
        </a:p>
      </dsp:txBody>
      <dsp:txXfrm>
        <a:off x="1418186" y="757790"/>
        <a:ext cx="19222" cy="19222"/>
      </dsp:txXfrm>
    </dsp:sp>
    <dsp:sp modelId="{FE4A6204-389C-4777-93C8-53A80839F7F9}">
      <dsp:nvSpPr>
        <dsp:cNvPr id="0" name=""/>
        <dsp:cNvSpPr/>
      </dsp:nvSpPr>
      <dsp:spPr>
        <a:xfrm>
          <a:off x="1537573" y="787985"/>
          <a:ext cx="548878" cy="274439"/>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it-IT" sz="800" kern="1200"/>
            <a:t>Acadeemic credit</a:t>
          </a:r>
        </a:p>
      </dsp:txBody>
      <dsp:txXfrm>
        <a:off x="1545611" y="796023"/>
        <a:ext cx="532802" cy="25836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Design Report (vuoto).dotx</Template>
  <TotalTime>461</TotalTime>
  <Pages>6</Pages>
  <Words>1410</Words>
  <Characters>8041</Characters>
  <Application>Microsoft Office Word</Application>
  <DocSecurity>0</DocSecurity>
  <Lines>67</Lines>
  <Paragraphs>18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Andrea Infantino</dc:creator>
  <cp:lastModifiedBy>Andrea Infantino</cp:lastModifiedBy>
  <cp:revision>16</cp:revision>
  <dcterms:created xsi:type="dcterms:W3CDTF">2023-04-10T07:58:00Z</dcterms:created>
  <dcterms:modified xsi:type="dcterms:W3CDTF">2023-04-11T15:58:00Z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